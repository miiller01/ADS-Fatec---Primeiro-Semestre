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9610B" w14:textId="77777777" w:rsidR="0070241A" w:rsidRPr="0068583D" w:rsidRDefault="0070241A" w:rsidP="009F4310">
      <w:pPr>
        <w:pStyle w:val="CEETPS-CapaFATEC"/>
      </w:pPr>
      <w:r w:rsidRPr="0068583D">
        <w:rPr>
          <w:noProof/>
          <w:lang w:eastAsia="pt-BR"/>
        </w:rPr>
        <w:t>Centro Estadual de Educação Tecnológica Paula Souza</w:t>
      </w:r>
    </w:p>
    <w:p w14:paraId="093CDC62" w14:textId="77777777" w:rsidR="0070241A" w:rsidRPr="007449FE" w:rsidRDefault="0070241A" w:rsidP="009F4310">
      <w:pPr>
        <w:pStyle w:val="InstituioCursoFATEC"/>
      </w:pPr>
      <w:r w:rsidRPr="007449FE">
        <w:t>Faculdade de Tecnologia de Lins Prof. Antonio</w:t>
      </w:r>
      <w:r>
        <w:t xml:space="preserve"> </w:t>
      </w:r>
      <w:r w:rsidRPr="007449FE">
        <w:t>Seabra</w:t>
      </w:r>
    </w:p>
    <w:p w14:paraId="7EDF58F7" w14:textId="01C36D3B" w:rsidR="0070241A" w:rsidRPr="007449FE" w:rsidRDefault="0070241A" w:rsidP="009F4310">
      <w:pPr>
        <w:pStyle w:val="InstituioCursoFATEC"/>
      </w:pPr>
      <w:r w:rsidRPr="007449FE">
        <w:t xml:space="preserve">Curso Superior de Tecnologia em </w:t>
      </w:r>
      <w:r w:rsidR="00B77F3E">
        <w:t>Análise e desenvolviemnto de sistemas</w:t>
      </w:r>
    </w:p>
    <w:p w14:paraId="5964F2DE" w14:textId="77777777" w:rsidR="00A946A4" w:rsidRDefault="00A946A4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10C6014C" w14:textId="77777777" w:rsidR="00A946A4" w:rsidRDefault="00A946A4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172C8180" w14:textId="77777777" w:rsidR="00A946A4" w:rsidRDefault="00A946A4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2170CA84" w14:textId="77777777" w:rsidR="00A946A4" w:rsidRDefault="00A946A4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4163633B" w14:textId="77777777" w:rsidR="008578CB" w:rsidRDefault="008578CB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3DD73D2E" w14:textId="77777777" w:rsidR="008578CB" w:rsidRDefault="008578CB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58C07B70" w14:textId="77777777" w:rsidR="008578CB" w:rsidRDefault="008578CB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7F15FA93" w14:textId="77777777" w:rsidR="00353DC8" w:rsidRDefault="00353DC8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093AC454" w14:textId="2C6FE3C6" w:rsidR="00A946A4" w:rsidRDefault="00313FBC" w:rsidP="006665E0">
      <w:pPr>
        <w:pStyle w:val="NomeAlunoFATEC"/>
      </w:pPr>
      <w:proofErr w:type="spellStart"/>
      <w:r>
        <w:t>Marheus</w:t>
      </w:r>
      <w:proofErr w:type="spellEnd"/>
      <w:r>
        <w:t xml:space="preserve"> Gabriel dos Santos Silva</w:t>
      </w:r>
    </w:p>
    <w:p w14:paraId="16C344FB" w14:textId="5CD132F2" w:rsidR="00313FBC" w:rsidRDefault="00313FBC" w:rsidP="006665E0">
      <w:pPr>
        <w:pStyle w:val="NomeAlunoFATEC"/>
      </w:pPr>
      <w:r w:rsidRPr="00313FBC">
        <w:t>Giovanni Vieira Pereira da Silva</w:t>
      </w:r>
    </w:p>
    <w:p w14:paraId="2E8A85C9" w14:textId="53CE99BD" w:rsidR="00CF1971" w:rsidRDefault="00313FBC" w:rsidP="006665E0">
      <w:pPr>
        <w:pStyle w:val="NomeAlunoFATEC"/>
      </w:pPr>
      <w:r w:rsidRPr="00313FBC">
        <w:t xml:space="preserve">Erick Gustavo </w:t>
      </w:r>
      <w:proofErr w:type="spellStart"/>
      <w:r w:rsidRPr="00313FBC">
        <w:t>Miiller</w:t>
      </w:r>
      <w:proofErr w:type="spellEnd"/>
      <w:r w:rsidRPr="00313FBC">
        <w:t xml:space="preserve"> Dos Santos</w:t>
      </w:r>
    </w:p>
    <w:p w14:paraId="5E45CA7B" w14:textId="25B92DA3" w:rsidR="00B77F3E" w:rsidRDefault="00313FBC" w:rsidP="00B77F3E">
      <w:pPr>
        <w:pStyle w:val="NomeAlunoFATEC"/>
      </w:pPr>
      <w:r w:rsidRPr="00313FBC">
        <w:t>Alex Marola Barbosa Junior</w:t>
      </w:r>
    </w:p>
    <w:p w14:paraId="3675B52A" w14:textId="5868EB02" w:rsidR="00B77F3E" w:rsidRDefault="00313FBC" w:rsidP="00B77F3E">
      <w:pPr>
        <w:pStyle w:val="NomeAlunoFATEC"/>
      </w:pPr>
      <w:r w:rsidRPr="00313FBC">
        <w:t xml:space="preserve">Gustavo Martins da Silva </w:t>
      </w:r>
      <w:proofErr w:type="spellStart"/>
      <w:r w:rsidRPr="00313FBC">
        <w:t>Ilescas</w:t>
      </w:r>
      <w:proofErr w:type="spellEnd"/>
    </w:p>
    <w:p w14:paraId="133B3D80" w14:textId="77777777" w:rsidR="00A946A4" w:rsidRDefault="00A946A4" w:rsidP="00CF1971">
      <w:pPr>
        <w:spacing w:line="360" w:lineRule="auto"/>
        <w:jc w:val="center"/>
        <w:rPr>
          <w:rFonts w:ascii="Arial" w:hAnsi="Arial" w:cs="Arial"/>
          <w:b/>
        </w:rPr>
      </w:pPr>
    </w:p>
    <w:p w14:paraId="62B303EE" w14:textId="77777777" w:rsidR="00A946A4" w:rsidRDefault="00A946A4" w:rsidP="00CF1971">
      <w:pPr>
        <w:spacing w:line="360" w:lineRule="auto"/>
        <w:jc w:val="center"/>
        <w:rPr>
          <w:rFonts w:ascii="Arial" w:hAnsi="Arial" w:cs="Arial"/>
          <w:b/>
        </w:rPr>
      </w:pPr>
    </w:p>
    <w:p w14:paraId="08AAB6A7" w14:textId="77777777" w:rsidR="00A946A4" w:rsidRDefault="00A946A4" w:rsidP="00CF1971">
      <w:pPr>
        <w:spacing w:line="360" w:lineRule="auto"/>
        <w:jc w:val="center"/>
        <w:rPr>
          <w:rFonts w:ascii="Arial" w:hAnsi="Arial" w:cs="Arial"/>
          <w:b/>
        </w:rPr>
      </w:pPr>
    </w:p>
    <w:p w14:paraId="182DDB71" w14:textId="77777777" w:rsidR="002F13EA" w:rsidRDefault="002F13EA" w:rsidP="00CF1971">
      <w:pPr>
        <w:spacing w:line="360" w:lineRule="auto"/>
        <w:jc w:val="center"/>
        <w:rPr>
          <w:rFonts w:ascii="Arial" w:hAnsi="Arial" w:cs="Arial"/>
          <w:b/>
        </w:rPr>
      </w:pPr>
    </w:p>
    <w:p w14:paraId="32484F6D" w14:textId="0B7CE674" w:rsidR="00A946A4" w:rsidRDefault="008578CB" w:rsidP="009F4310">
      <w:pPr>
        <w:pStyle w:val="TtuloElemPr-TextuaisFATEC"/>
      </w:pPr>
      <w:r>
        <w:t>SISTEMA WEB PARA GESTÃO DE PESQUISAS POR QUESTIONÁRIOS</w:t>
      </w:r>
    </w:p>
    <w:p w14:paraId="0D3382FB" w14:textId="77777777" w:rsidR="003502AF" w:rsidRDefault="003502AF" w:rsidP="009F4310">
      <w:pPr>
        <w:pStyle w:val="TtuloElemPr-TextuaisFATEC"/>
      </w:pPr>
    </w:p>
    <w:p w14:paraId="5698A87D" w14:textId="77777777" w:rsidR="003502AF" w:rsidRPr="009F4310" w:rsidRDefault="003502AF" w:rsidP="009F4310">
      <w:pPr>
        <w:pStyle w:val="TtuloElemPr-TextuaisFATEC"/>
      </w:pPr>
    </w:p>
    <w:p w14:paraId="1B1BC61E" w14:textId="544A9411" w:rsidR="00A946A4" w:rsidRPr="009F4310" w:rsidRDefault="0031126B" w:rsidP="009F4310">
      <w:pPr>
        <w:pStyle w:val="TtuloElemPr-TextuaisFATEC"/>
      </w:pPr>
      <w:r>
        <w:t>Lista de Requisitos - Backlog Inicial</w:t>
      </w:r>
    </w:p>
    <w:p w14:paraId="138C253F" w14:textId="77777777" w:rsidR="00D750C5" w:rsidRPr="00B034EA" w:rsidRDefault="00D750C5" w:rsidP="00CF1971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027DAC25" w14:textId="56952F0C" w:rsidR="0057762F" w:rsidRDefault="0057762F" w:rsidP="00CF1971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45EB8B88" w14:textId="77777777" w:rsidR="0057762F" w:rsidRPr="00B034EA" w:rsidRDefault="0057762F" w:rsidP="00CF1971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7854BFF0" w14:textId="77777777" w:rsidR="0005733F" w:rsidRDefault="0005733F" w:rsidP="00CF1971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66544ABA" w14:textId="77777777" w:rsidR="0005733F" w:rsidRDefault="0005733F" w:rsidP="00CF1971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4AC3BB2E" w14:textId="77777777" w:rsidR="0057762F" w:rsidRDefault="0057762F" w:rsidP="00CF1971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0813EA30" w14:textId="77777777" w:rsidR="002F13EA" w:rsidRDefault="002F13EA" w:rsidP="002F13EA">
      <w:pPr>
        <w:jc w:val="center"/>
        <w:rPr>
          <w:rFonts w:ascii="Arial" w:hAnsi="Arial" w:cs="Arial"/>
          <w:b/>
        </w:rPr>
      </w:pPr>
    </w:p>
    <w:p w14:paraId="7F0BDA9F" w14:textId="77777777" w:rsidR="002F13EA" w:rsidRDefault="002F13EA" w:rsidP="002F13EA">
      <w:pPr>
        <w:jc w:val="center"/>
        <w:rPr>
          <w:rFonts w:ascii="Arial" w:hAnsi="Arial" w:cs="Arial"/>
          <w:b/>
        </w:rPr>
      </w:pPr>
    </w:p>
    <w:p w14:paraId="04CF05E5" w14:textId="77777777" w:rsidR="002F13EA" w:rsidRDefault="002F13EA" w:rsidP="002F13EA">
      <w:pPr>
        <w:jc w:val="center"/>
        <w:rPr>
          <w:rFonts w:ascii="Arial" w:hAnsi="Arial" w:cs="Arial"/>
          <w:b/>
        </w:rPr>
      </w:pPr>
    </w:p>
    <w:p w14:paraId="1521C6AF" w14:textId="77777777" w:rsidR="002F13EA" w:rsidRDefault="002F13EA" w:rsidP="002F13EA">
      <w:pPr>
        <w:jc w:val="center"/>
        <w:rPr>
          <w:rFonts w:ascii="Arial" w:hAnsi="Arial" w:cs="Arial"/>
          <w:b/>
        </w:rPr>
      </w:pPr>
    </w:p>
    <w:p w14:paraId="4BCFECA8" w14:textId="77777777" w:rsidR="002F13EA" w:rsidRDefault="002F13EA" w:rsidP="002F13EA">
      <w:pPr>
        <w:jc w:val="center"/>
        <w:rPr>
          <w:rFonts w:ascii="Arial" w:hAnsi="Arial" w:cs="Arial"/>
          <w:b/>
        </w:rPr>
      </w:pPr>
    </w:p>
    <w:p w14:paraId="02B6D502" w14:textId="77777777" w:rsidR="002F13EA" w:rsidRPr="00A946A4" w:rsidRDefault="002F13EA" w:rsidP="00E634C9">
      <w:pPr>
        <w:pStyle w:val="LocalAnoFATEC"/>
      </w:pPr>
      <w:r w:rsidRPr="00A946A4">
        <w:t>LINS/SP</w:t>
      </w:r>
    </w:p>
    <w:p w14:paraId="3B165763" w14:textId="231841A1" w:rsidR="000D62C6" w:rsidRPr="00B034EA" w:rsidRDefault="008578CB" w:rsidP="0029335F">
      <w:pPr>
        <w:pStyle w:val="LocalAnoFATEC"/>
        <w:rPr>
          <w:sz w:val="28"/>
          <w:szCs w:val="28"/>
        </w:rPr>
      </w:pPr>
      <w:r>
        <w:lastRenderedPageBreak/>
        <w:t>1</w:t>
      </w:r>
      <w:r w:rsidR="002F13EA">
        <w:t>º</w:t>
      </w:r>
      <w:r w:rsidR="002F13EA" w:rsidRPr="00A946A4">
        <w:t xml:space="preserve"> SEMESTRE/</w:t>
      </w:r>
      <w:r>
        <w:t>2026</w:t>
      </w:r>
    </w:p>
    <w:p w14:paraId="02832430" w14:textId="77777777" w:rsidR="00E11BB0" w:rsidRPr="00056073" w:rsidRDefault="00E11BB0" w:rsidP="00413F55">
      <w:pPr>
        <w:pStyle w:val="TtuloElemPr-TextuaisFATEC"/>
      </w:pPr>
      <w:r w:rsidRPr="00056073">
        <w:t>SUMÁRIO</w:t>
      </w:r>
    </w:p>
    <w:p w14:paraId="7C0FFCF5" w14:textId="77777777" w:rsidR="00A57C4A" w:rsidRPr="0029335F" w:rsidRDefault="00A57C4A" w:rsidP="006A3537">
      <w:pPr>
        <w:pStyle w:val="TtuloElemPr-TextuaisFATEC"/>
        <w:rPr>
          <w:color w:val="FF0000"/>
          <w:sz w:val="24"/>
          <w:szCs w:val="24"/>
        </w:rPr>
      </w:pPr>
      <w:r w:rsidRPr="0029335F">
        <w:rPr>
          <w:color w:val="FF0000"/>
          <w:sz w:val="24"/>
          <w:szCs w:val="24"/>
        </w:rPr>
        <w:t xml:space="preserve">Não excluir o sumário, após editar os Capítulos e Subcapítulos, clique com o botão direito </w:t>
      </w:r>
      <w:r w:rsidR="00415419" w:rsidRPr="0029335F">
        <w:rPr>
          <w:color w:val="FF0000"/>
          <w:sz w:val="24"/>
          <w:szCs w:val="24"/>
        </w:rPr>
        <w:t xml:space="preserve">em cima dos elementos do SUMÁRIO </w:t>
      </w:r>
      <w:r w:rsidRPr="0029335F">
        <w:rPr>
          <w:color w:val="FF0000"/>
          <w:sz w:val="24"/>
          <w:szCs w:val="24"/>
        </w:rPr>
        <w:t xml:space="preserve">e </w:t>
      </w:r>
      <w:r w:rsidR="00415419" w:rsidRPr="0029335F">
        <w:rPr>
          <w:color w:val="FF0000"/>
          <w:sz w:val="24"/>
          <w:szCs w:val="24"/>
        </w:rPr>
        <w:t>selecione Atualizar Campo &gt; Atualizar o índice interro.</w:t>
      </w:r>
    </w:p>
    <w:p w14:paraId="2411EF8E" w14:textId="4310FB79" w:rsidR="00DF2D23" w:rsidRDefault="00D53792">
      <w:pPr>
        <w:pStyle w:val="Sumrio1"/>
        <w:rPr>
          <w:rFonts w:asciiTheme="minorHAnsi" w:eastAsiaTheme="minorEastAsia" w:hAnsiTheme="minorHAnsi" w:cstheme="minorBidi"/>
          <w:bCs w:val="0"/>
          <w:caps w:val="0"/>
          <w:noProof/>
          <w:kern w:val="2"/>
          <w:sz w:val="24"/>
          <w:lang w:val="en-US" w:eastAsia="en-US"/>
          <w14:ligatures w14:val="standardContextual"/>
        </w:rPr>
      </w:pPr>
      <w:r w:rsidRPr="00D53792">
        <w:fldChar w:fldCharType="begin"/>
      </w:r>
      <w:r w:rsidRPr="00D53792">
        <w:instrText xml:space="preserve"> TOC \o "1-3" \h \z \u </w:instrText>
      </w:r>
      <w:r w:rsidRPr="00D53792">
        <w:fldChar w:fldCharType="separate"/>
      </w:r>
      <w:hyperlink w:anchor="_Toc232530581" w:history="1">
        <w:r w:rsidR="00DF2D23" w:rsidRPr="00DE7028">
          <w:rPr>
            <w:rStyle w:val="Hyperlink"/>
            <w:noProof/>
          </w:rPr>
          <w:t>1.</w:t>
        </w:r>
        <w:r w:rsidR="00DF2D23">
          <w:rPr>
            <w:rFonts w:asciiTheme="minorHAnsi" w:eastAsiaTheme="minorEastAsia" w:hAnsiTheme="minorHAnsi" w:cstheme="minorBidi"/>
            <w:bCs w:val="0"/>
            <w:caps w:val="0"/>
            <w:noProof/>
            <w:kern w:val="2"/>
            <w:sz w:val="24"/>
            <w:lang w:val="en-US" w:eastAsia="en-US"/>
            <w14:ligatures w14:val="standardContextual"/>
          </w:rPr>
          <w:tab/>
        </w:r>
        <w:r w:rsidR="00DF2D23" w:rsidRPr="00DE7028">
          <w:rPr>
            <w:rStyle w:val="Hyperlink"/>
            <w:noProof/>
          </w:rPr>
          <w:t>INTRODUÇÃO</w:t>
        </w:r>
        <w:r w:rsidR="00DF2D23">
          <w:rPr>
            <w:noProof/>
            <w:webHidden/>
          </w:rPr>
          <w:tab/>
        </w:r>
        <w:r w:rsidR="00DF2D23">
          <w:rPr>
            <w:noProof/>
            <w:webHidden/>
          </w:rPr>
          <w:fldChar w:fldCharType="begin"/>
        </w:r>
        <w:r w:rsidR="00DF2D23">
          <w:rPr>
            <w:noProof/>
            <w:webHidden/>
          </w:rPr>
          <w:instrText xml:space="preserve"> PAGEREF _Toc232530581 \h </w:instrText>
        </w:r>
        <w:r w:rsidR="00DF2D23">
          <w:rPr>
            <w:noProof/>
            <w:webHidden/>
          </w:rPr>
        </w:r>
        <w:r w:rsidR="00DF2D23">
          <w:rPr>
            <w:noProof/>
            <w:webHidden/>
          </w:rPr>
          <w:fldChar w:fldCharType="separate"/>
        </w:r>
        <w:r w:rsidR="00DF2D23">
          <w:rPr>
            <w:noProof/>
            <w:webHidden/>
          </w:rPr>
          <w:t>2</w:t>
        </w:r>
        <w:r w:rsidR="00DF2D23">
          <w:rPr>
            <w:noProof/>
            <w:webHidden/>
          </w:rPr>
          <w:fldChar w:fldCharType="end"/>
        </w:r>
      </w:hyperlink>
    </w:p>
    <w:p w14:paraId="5F1FD10F" w14:textId="0310DFC8" w:rsidR="00DF2D23" w:rsidRDefault="00DF2D23">
      <w:pPr>
        <w:pStyle w:val="Sumrio1"/>
        <w:rPr>
          <w:rFonts w:asciiTheme="minorHAnsi" w:eastAsiaTheme="minorEastAsia" w:hAnsiTheme="minorHAnsi" w:cstheme="minorBidi"/>
          <w:bCs w:val="0"/>
          <w:caps w:val="0"/>
          <w:noProof/>
          <w:kern w:val="2"/>
          <w:sz w:val="24"/>
          <w:lang w:val="en-US" w:eastAsia="en-US"/>
          <w14:ligatures w14:val="standardContextual"/>
        </w:rPr>
      </w:pPr>
      <w:hyperlink w:anchor="_Toc232530582" w:history="1">
        <w:r w:rsidRPr="00DE7028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kern w:val="2"/>
            <w:sz w:val="24"/>
            <w:lang w:val="en-US" w:eastAsia="en-US"/>
            <w14:ligatures w14:val="standardContextual"/>
          </w:rPr>
          <w:tab/>
        </w:r>
        <w:r w:rsidRPr="00DE7028">
          <w:rPr>
            <w:rStyle w:val="Hyperlink"/>
            <w:noProof/>
          </w:rPr>
          <w:t>épico 1 - gestão de pesquisas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_Toc232530582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2A4084F" w14:textId="0A9558B4" w:rsidR="00DF2D23" w:rsidRDefault="00DF2D23">
      <w:pPr>
        <w:pStyle w:val="Sumrio1"/>
        <w:rPr>
          <w:rFonts w:asciiTheme="minorHAnsi" w:eastAsiaTheme="minorEastAsia" w:hAnsiTheme="minorHAnsi" w:cstheme="minorBidi"/>
          <w:bCs w:val="0"/>
          <w:caps w:val="0"/>
          <w:noProof/>
          <w:kern w:val="2"/>
          <w:sz w:val="24"/>
          <w:lang w:val="en-US" w:eastAsia="en-US"/>
          <w14:ligatures w14:val="standardContextual"/>
        </w:rPr>
      </w:pPr>
      <w:hyperlink w:anchor="_Toc232530583" w:history="1">
        <w:r w:rsidRPr="00DE7028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kern w:val="2"/>
            <w:sz w:val="24"/>
            <w:lang w:val="en-US" w:eastAsia="en-US"/>
            <w14:ligatures w14:val="standardContextual"/>
          </w:rPr>
          <w:tab/>
        </w:r>
        <w:r w:rsidRPr="00DE7028">
          <w:rPr>
            <w:rStyle w:val="Hyperlink"/>
            <w:noProof/>
          </w:rPr>
          <w:t>épico 2 – senha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_Toc232530583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9DFB310" w14:textId="18A9A42C" w:rsidR="00DF2D23" w:rsidRDefault="00DF2D23">
      <w:pPr>
        <w:pStyle w:val="Sumrio1"/>
        <w:rPr>
          <w:rFonts w:asciiTheme="minorHAnsi" w:eastAsiaTheme="minorEastAsia" w:hAnsiTheme="minorHAnsi" w:cstheme="minorBidi"/>
          <w:bCs w:val="0"/>
          <w:caps w:val="0"/>
          <w:noProof/>
          <w:kern w:val="2"/>
          <w:sz w:val="24"/>
          <w:lang w:val="en-US" w:eastAsia="en-US"/>
          <w14:ligatures w14:val="standardContextual"/>
        </w:rPr>
      </w:pPr>
      <w:hyperlink w:anchor="_Toc232530584" w:history="1">
        <w:r w:rsidRPr="00DE7028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kern w:val="2"/>
            <w:sz w:val="24"/>
            <w:lang w:val="en-US" w:eastAsia="en-US"/>
            <w14:ligatures w14:val="standardContextual"/>
          </w:rPr>
          <w:tab/>
        </w:r>
        <w:r w:rsidRPr="00DE7028">
          <w:rPr>
            <w:rStyle w:val="Hyperlink"/>
            <w:noProof/>
          </w:rPr>
          <w:t>épico 3 – ACESSAR PESQUISA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_Toc232530584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5E54A06" w14:textId="47404FC1" w:rsidR="00DF2D23" w:rsidRDefault="00DF2D23">
      <w:pPr>
        <w:pStyle w:val="Sumrio1"/>
        <w:rPr>
          <w:rFonts w:asciiTheme="minorHAnsi" w:eastAsiaTheme="minorEastAsia" w:hAnsiTheme="minorHAnsi" w:cstheme="minorBidi"/>
          <w:bCs w:val="0"/>
          <w:caps w:val="0"/>
          <w:noProof/>
          <w:kern w:val="2"/>
          <w:sz w:val="24"/>
          <w:lang w:val="en-US" w:eastAsia="en-US"/>
          <w14:ligatures w14:val="standardContextual"/>
        </w:rPr>
      </w:pPr>
      <w:hyperlink w:anchor="_Toc232530585" w:history="1">
        <w:r w:rsidRPr="00DE7028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kern w:val="2"/>
            <w:sz w:val="24"/>
            <w:lang w:val="en-US" w:eastAsia="en-US"/>
            <w14:ligatures w14:val="standardContextual"/>
          </w:rPr>
          <w:tab/>
        </w:r>
        <w:r w:rsidRPr="00DE7028">
          <w:rPr>
            <w:rStyle w:val="Hyperlink"/>
            <w:noProof/>
          </w:rPr>
          <w:t>épico 4 – DASHBOARD gestão de pesquisas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_Toc232530585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E2FD523" w14:textId="6855A085" w:rsidR="00E11BB0" w:rsidRDefault="00D53792" w:rsidP="00D53792">
      <w:pPr>
        <w:pStyle w:val="Sumrio1"/>
        <w:rPr>
          <w:rFonts w:cs="Arial"/>
          <w:spacing w:val="-5"/>
        </w:rPr>
      </w:pPr>
      <w:r w:rsidRPr="00D53792">
        <w:fldChar w:fldCharType="end"/>
      </w:r>
    </w:p>
    <w:p w14:paraId="7C106CF6" w14:textId="5FF06F38" w:rsidR="0029335F" w:rsidRPr="00A3478F" w:rsidRDefault="0029335F">
      <w:pPr>
        <w:suppressAutoHyphens w:val="0"/>
        <w:rPr>
          <w:rFonts w:ascii="Arial" w:hAnsi="Arial" w:cs="Arial"/>
          <w:spacing w:val="-5"/>
        </w:rPr>
        <w:sectPr w:rsidR="0029335F" w:rsidRPr="00A3478F" w:rsidSect="00DC5817">
          <w:headerReference w:type="even" r:id="rId11"/>
          <w:pgSz w:w="11907" w:h="16840" w:code="9"/>
          <w:pgMar w:top="1701" w:right="1134" w:bottom="1134" w:left="1701" w:header="709" w:footer="709" w:gutter="0"/>
          <w:cols w:space="708"/>
          <w:docGrid w:linePitch="360"/>
        </w:sectPr>
      </w:pPr>
    </w:p>
    <w:p w14:paraId="1D3123FD" w14:textId="1CEBC92A" w:rsidR="00C44569" w:rsidRPr="00FE10A2" w:rsidRDefault="00C44569" w:rsidP="001B2AAF">
      <w:pPr>
        <w:pStyle w:val="Ttulo1"/>
      </w:pPr>
      <w:bookmarkStart w:id="0" w:name="_Toc232530581"/>
      <w:r w:rsidRPr="00FE10A2">
        <w:lastRenderedPageBreak/>
        <w:t>INTRODUÇÃO</w:t>
      </w:r>
      <w:bookmarkEnd w:id="0"/>
    </w:p>
    <w:p w14:paraId="013E55E3" w14:textId="77777777" w:rsidR="00C44569" w:rsidRPr="00C44569" w:rsidRDefault="00C44569" w:rsidP="00C44569">
      <w:pPr>
        <w:spacing w:line="360" w:lineRule="auto"/>
        <w:jc w:val="both"/>
        <w:rPr>
          <w:rFonts w:ascii="Arial" w:hAnsi="Arial" w:cs="Arial"/>
          <w:bCs/>
        </w:rPr>
      </w:pPr>
    </w:p>
    <w:p w14:paraId="136637E5" w14:textId="5D548404" w:rsidR="000C3A9D" w:rsidRDefault="000C3A9D" w:rsidP="001F1C07">
      <w:pPr>
        <w:pStyle w:val="TextoFATEC"/>
      </w:pPr>
      <w:r w:rsidRPr="000C3A9D">
        <w:t xml:space="preserve">O backlog inicial é uma lista dinâmica e priorizada de todas as funcionalidades, melhorias e correções necessárias para um novo software. Ele funciona como a espinha dorsal do planejamento, guiando o time de desenvolvimento sobre o que construir primeiro, desde a concepção da ideia até o lançamento. A ideia é organizar as funcionalidades em épicos </w:t>
      </w:r>
      <w:r>
        <w:t>e</w:t>
      </w:r>
      <w:r w:rsidRPr="000C3A9D">
        <w:t xml:space="preserve"> histórias de usuário, com prioridade e critérios de aceitação</w:t>
      </w:r>
      <w:r>
        <w:t>. Este documento apresenta o backlog inicial para o Sistema de Gestão de Pesquisas por Questionários.</w:t>
      </w:r>
      <w:r w:rsidR="00300184">
        <w:t xml:space="preserve"> </w:t>
      </w:r>
    </w:p>
    <w:p w14:paraId="04C73843" w14:textId="77777777" w:rsidR="004A28C1" w:rsidRDefault="004A28C1" w:rsidP="001F1C07">
      <w:pPr>
        <w:pStyle w:val="TextoFATEC"/>
      </w:pPr>
    </w:p>
    <w:p w14:paraId="5325688F" w14:textId="1122A0D7" w:rsidR="000C3A9D" w:rsidRDefault="00300184" w:rsidP="001F1C07">
      <w:pPr>
        <w:pStyle w:val="TextoFATEC"/>
      </w:pPr>
      <w:r>
        <w:t>Cada item do backlog segue a seguinte estrutura padrão:</w:t>
      </w:r>
    </w:p>
    <w:p w14:paraId="0B60E7E4" w14:textId="77777777" w:rsidR="00300184" w:rsidRDefault="00300184" w:rsidP="001F1C07">
      <w:pPr>
        <w:pStyle w:val="TextoFATEC"/>
      </w:pPr>
    </w:p>
    <w:p w14:paraId="43E9F90A" w14:textId="55EC0D14" w:rsidR="00300184" w:rsidRDefault="00300184">
      <w:pPr>
        <w:pStyle w:val="TextoFATEC"/>
        <w:numPr>
          <w:ilvl w:val="0"/>
          <w:numId w:val="4"/>
        </w:numPr>
      </w:pPr>
      <w:r>
        <w:t>ID;</w:t>
      </w:r>
    </w:p>
    <w:p w14:paraId="3BCF26C3" w14:textId="3DE06814" w:rsidR="00300184" w:rsidRDefault="00300184">
      <w:pPr>
        <w:pStyle w:val="TextoFATEC"/>
        <w:numPr>
          <w:ilvl w:val="0"/>
          <w:numId w:val="4"/>
        </w:numPr>
      </w:pPr>
      <w:r>
        <w:t>História do Usuário;</w:t>
      </w:r>
    </w:p>
    <w:p w14:paraId="2241EEA8" w14:textId="20D8F8F0" w:rsidR="00300184" w:rsidRDefault="00300184">
      <w:pPr>
        <w:pStyle w:val="TextoFATEC"/>
        <w:numPr>
          <w:ilvl w:val="0"/>
          <w:numId w:val="4"/>
        </w:numPr>
      </w:pPr>
      <w:r>
        <w:t>Prioridade;</w:t>
      </w:r>
    </w:p>
    <w:p w14:paraId="3AD85383" w14:textId="7B02394F" w:rsidR="00300184" w:rsidRDefault="00300184">
      <w:pPr>
        <w:pStyle w:val="TextoFATEC"/>
        <w:numPr>
          <w:ilvl w:val="0"/>
          <w:numId w:val="4"/>
        </w:numPr>
      </w:pPr>
      <w:r>
        <w:t>Critérios de Aceitação.</w:t>
      </w:r>
    </w:p>
    <w:p w14:paraId="17B9DB6D" w14:textId="77777777" w:rsidR="00300184" w:rsidRDefault="00300184" w:rsidP="001F1C07">
      <w:pPr>
        <w:pStyle w:val="TextoFATEC"/>
      </w:pPr>
    </w:p>
    <w:p w14:paraId="0BAD4BC4" w14:textId="5B16AB96" w:rsidR="00C44569" w:rsidRPr="00FE10A2" w:rsidRDefault="00300184" w:rsidP="001B2AAF">
      <w:pPr>
        <w:pStyle w:val="Ttulo1"/>
      </w:pPr>
      <w:bookmarkStart w:id="1" w:name="_Toc232530582"/>
      <w:r>
        <w:rPr>
          <w:rStyle w:val="Ttulo1Char"/>
          <w:b/>
          <w:bCs/>
          <w:caps/>
        </w:rPr>
        <w:t>épico 1 - gestão de pesquisas</w:t>
      </w:r>
      <w:bookmarkEnd w:id="1"/>
      <w:r w:rsidR="00C44569" w:rsidRPr="00FE10A2">
        <w:t xml:space="preserve"> </w:t>
      </w:r>
    </w:p>
    <w:p w14:paraId="12405068" w14:textId="77777777" w:rsidR="00E00FE5" w:rsidRDefault="00E00FE5" w:rsidP="001F1C07">
      <w:pPr>
        <w:pStyle w:val="TextoFATEC"/>
      </w:pPr>
    </w:p>
    <w:p w14:paraId="5309FB42" w14:textId="57208CE6" w:rsidR="0051433C" w:rsidRPr="0051433C" w:rsidRDefault="001F1C07" w:rsidP="001F1C07">
      <w:pPr>
        <w:pStyle w:val="TextoFATEC"/>
        <w:rPr>
          <w:color w:val="EE0000"/>
        </w:rPr>
      </w:pPr>
      <w:r>
        <w:rPr>
          <w:noProof/>
        </w:rPr>
        <w:drawing>
          <wp:inline distT="0" distB="0" distL="0" distR="0" wp14:anchorId="08680669" wp14:editId="019BFE47">
            <wp:extent cx="5760720" cy="1972945"/>
            <wp:effectExtent l="0" t="0" r="0" b="8255"/>
            <wp:docPr id="7962692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69237" name="Imagem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0495B" w14:textId="77777777" w:rsidR="0051433C" w:rsidRDefault="0051433C" w:rsidP="001F1C07">
      <w:pPr>
        <w:pStyle w:val="TextoFATEC"/>
      </w:pPr>
    </w:p>
    <w:p w14:paraId="175573C0" w14:textId="7B8EF819" w:rsidR="00300184" w:rsidRPr="00300184" w:rsidRDefault="00300184" w:rsidP="001F1C07">
      <w:pPr>
        <w:pStyle w:val="TextoFATEC"/>
        <w:rPr>
          <w:bCs/>
        </w:rPr>
      </w:pPr>
      <w:r w:rsidRPr="00300184">
        <w:t>US01 – Criar pesquisa</w:t>
      </w:r>
    </w:p>
    <w:p w14:paraId="5E372C34" w14:textId="77777777" w:rsidR="004A28C1" w:rsidRDefault="004A28C1" w:rsidP="001F1C07">
      <w:pPr>
        <w:pStyle w:val="TextoFATEC"/>
      </w:pPr>
    </w:p>
    <w:p w14:paraId="574F8C82" w14:textId="383FFB7A" w:rsidR="00300184" w:rsidRDefault="00300184" w:rsidP="001F1C07">
      <w:pPr>
        <w:pStyle w:val="TextoFATEC"/>
      </w:pPr>
      <w:r w:rsidRPr="00300184">
        <w:t>Como</w:t>
      </w:r>
      <w:r>
        <w:t xml:space="preserve"> </w:t>
      </w:r>
      <w:r w:rsidR="00313FBC">
        <w:t xml:space="preserve">Gestor </w:t>
      </w:r>
      <w:proofErr w:type="spellStart"/>
      <w:r w:rsidR="00313FBC">
        <w:t>Educaional</w:t>
      </w:r>
      <w:proofErr w:type="spellEnd"/>
    </w:p>
    <w:p w14:paraId="21CE2E72" w14:textId="7BCB1B0A" w:rsidR="00300184" w:rsidRDefault="00300184" w:rsidP="001F1C07">
      <w:pPr>
        <w:pStyle w:val="TextoFATEC"/>
      </w:pPr>
      <w:r w:rsidRPr="00300184">
        <w:t>Quero</w:t>
      </w:r>
      <w:r>
        <w:t xml:space="preserve"> cadastrar uma nova pesquisa</w:t>
      </w:r>
    </w:p>
    <w:p w14:paraId="7DD88F5F" w14:textId="3AE7B0F6" w:rsidR="00300184" w:rsidRDefault="00300184" w:rsidP="001F1C07">
      <w:pPr>
        <w:pStyle w:val="TextoFATEC"/>
      </w:pPr>
      <w:r w:rsidRPr="00300184">
        <w:t>Para</w:t>
      </w:r>
      <w:r>
        <w:t xml:space="preserve"> poder iniciar um processo de coleta de dados</w:t>
      </w:r>
    </w:p>
    <w:p w14:paraId="7801260C" w14:textId="77777777" w:rsidR="00300184" w:rsidRDefault="00300184" w:rsidP="001F1C07">
      <w:pPr>
        <w:pStyle w:val="TextoFATEC"/>
      </w:pPr>
    </w:p>
    <w:p w14:paraId="5F1D81FC" w14:textId="11B9CF1F" w:rsidR="00300184" w:rsidRDefault="00300184" w:rsidP="001F1C07">
      <w:pPr>
        <w:pStyle w:val="TextoFATEC"/>
      </w:pPr>
      <w:r w:rsidRPr="00300184">
        <w:lastRenderedPageBreak/>
        <w:t>Prioridade</w:t>
      </w:r>
      <w:r>
        <w:t>: Alta</w:t>
      </w:r>
    </w:p>
    <w:p w14:paraId="0A10827B" w14:textId="77777777" w:rsidR="00300184" w:rsidRDefault="00300184" w:rsidP="001F1C07">
      <w:pPr>
        <w:pStyle w:val="TextoFATEC"/>
      </w:pPr>
    </w:p>
    <w:p w14:paraId="366A6BAC" w14:textId="302C3F4E" w:rsidR="00300184" w:rsidRDefault="00300184" w:rsidP="001F1C07">
      <w:pPr>
        <w:pStyle w:val="TextoFATEC"/>
      </w:pPr>
      <w:r w:rsidRPr="00300184">
        <w:t>Critérios de aceitação:</w:t>
      </w:r>
    </w:p>
    <w:p w14:paraId="2BB167CC" w14:textId="77777777" w:rsidR="00300184" w:rsidRDefault="00300184" w:rsidP="001F1C07">
      <w:pPr>
        <w:pStyle w:val="TextoFATEC"/>
      </w:pPr>
    </w:p>
    <w:p w14:paraId="4FE7CD6F" w14:textId="10086322" w:rsidR="00300184" w:rsidRDefault="00300184">
      <w:pPr>
        <w:pStyle w:val="TextoFATEC"/>
        <w:numPr>
          <w:ilvl w:val="0"/>
          <w:numId w:val="5"/>
        </w:numPr>
      </w:pPr>
      <w:r>
        <w:t>Deve permitir informar título e descrição</w:t>
      </w:r>
    </w:p>
    <w:p w14:paraId="0AC0EA61" w14:textId="3AD3A0C8" w:rsidR="00300184" w:rsidRDefault="00300184">
      <w:pPr>
        <w:pStyle w:val="TextoFATEC"/>
        <w:numPr>
          <w:ilvl w:val="0"/>
          <w:numId w:val="5"/>
        </w:numPr>
      </w:pPr>
      <w:r>
        <w:t>Deve permitir definir data de início e fim</w:t>
      </w:r>
    </w:p>
    <w:p w14:paraId="25EC308E" w14:textId="20D832AF" w:rsidR="00300184" w:rsidRDefault="00300184">
      <w:pPr>
        <w:pStyle w:val="TextoFATEC"/>
        <w:numPr>
          <w:ilvl w:val="0"/>
          <w:numId w:val="5"/>
        </w:numPr>
      </w:pPr>
      <w:r>
        <w:t>Deve salvar a pesquisa no banco</w:t>
      </w:r>
    </w:p>
    <w:p w14:paraId="5D49468E" w14:textId="77777777" w:rsidR="001F1C07" w:rsidRPr="001F1C07" w:rsidRDefault="001F1C07" w:rsidP="001F1C07">
      <w:pPr>
        <w:pStyle w:val="TextoFATEC"/>
      </w:pPr>
    </w:p>
    <w:p w14:paraId="17F581E7" w14:textId="4F15B9E2" w:rsidR="001F1C07" w:rsidRPr="001F1C07" w:rsidRDefault="001F1C07" w:rsidP="001F1C07">
      <w:pPr>
        <w:pStyle w:val="TextoFATEC"/>
      </w:pPr>
      <w:r w:rsidRPr="001F1C07">
        <w:t>FP1:</w:t>
      </w:r>
    </w:p>
    <w:p w14:paraId="2C96962E" w14:textId="777E82FE" w:rsidR="00932CC0" w:rsidRPr="001F1C07" w:rsidRDefault="00932CC0">
      <w:pPr>
        <w:pStyle w:val="PargrafodaLista"/>
        <w:numPr>
          <w:ilvl w:val="1"/>
          <w:numId w:val="7"/>
        </w:numPr>
        <w:suppressAutoHyphens w:val="0"/>
        <w:spacing w:after="160" w:line="276" w:lineRule="auto"/>
        <w:rPr>
          <w:rFonts w:ascii="Arial" w:hAnsi="Arial" w:cs="Arial"/>
          <w:bCs/>
        </w:rPr>
      </w:pPr>
      <w:r w:rsidRPr="001F1C07">
        <w:rPr>
          <w:rFonts w:ascii="Arial" w:hAnsi="Arial" w:cs="Arial"/>
          <w:bCs/>
        </w:rPr>
        <w:t>Abre formulário para criar pesquisa</w:t>
      </w:r>
    </w:p>
    <w:p w14:paraId="280C3E20" w14:textId="77777777" w:rsidR="00932CC0" w:rsidRPr="001F1C07" w:rsidRDefault="00932CC0">
      <w:pPr>
        <w:pStyle w:val="PargrafodaLista"/>
        <w:numPr>
          <w:ilvl w:val="1"/>
          <w:numId w:val="7"/>
        </w:numPr>
        <w:suppressAutoHyphens w:val="0"/>
        <w:spacing w:after="160" w:line="276" w:lineRule="auto"/>
        <w:rPr>
          <w:rFonts w:ascii="Arial" w:hAnsi="Arial" w:cs="Arial"/>
          <w:bCs/>
        </w:rPr>
      </w:pPr>
      <w:r w:rsidRPr="001F1C07">
        <w:rPr>
          <w:rFonts w:ascii="Arial" w:hAnsi="Arial" w:cs="Arial"/>
          <w:bCs/>
        </w:rPr>
        <w:t>Opção para selecionar para qual grupo é a pesquisa aparece</w:t>
      </w:r>
    </w:p>
    <w:p w14:paraId="78B81C2D" w14:textId="77777777" w:rsidR="00932CC0" w:rsidRPr="001F1C07" w:rsidRDefault="00932CC0">
      <w:pPr>
        <w:pStyle w:val="PargrafodaLista"/>
        <w:numPr>
          <w:ilvl w:val="1"/>
          <w:numId w:val="7"/>
        </w:numPr>
        <w:suppressAutoHyphens w:val="0"/>
        <w:spacing w:after="160" w:line="276" w:lineRule="auto"/>
        <w:rPr>
          <w:rFonts w:ascii="Arial" w:hAnsi="Arial" w:cs="Arial"/>
          <w:bCs/>
        </w:rPr>
      </w:pPr>
      <w:r w:rsidRPr="001F1C07">
        <w:rPr>
          <w:rFonts w:ascii="Arial" w:hAnsi="Arial" w:cs="Arial"/>
          <w:bCs/>
        </w:rPr>
        <w:t>2.1 Opção 1 “Alunos”</w:t>
      </w:r>
    </w:p>
    <w:p w14:paraId="4A1DE049" w14:textId="77777777" w:rsidR="00932CC0" w:rsidRPr="001F1C07" w:rsidRDefault="00932CC0">
      <w:pPr>
        <w:pStyle w:val="PargrafodaLista"/>
        <w:numPr>
          <w:ilvl w:val="1"/>
          <w:numId w:val="7"/>
        </w:numPr>
        <w:suppressAutoHyphens w:val="0"/>
        <w:spacing w:after="160" w:line="276" w:lineRule="auto"/>
        <w:rPr>
          <w:rFonts w:ascii="Arial" w:hAnsi="Arial" w:cs="Arial"/>
          <w:bCs/>
        </w:rPr>
      </w:pPr>
      <w:r w:rsidRPr="001F1C07">
        <w:rPr>
          <w:rFonts w:ascii="Arial" w:hAnsi="Arial" w:cs="Arial"/>
          <w:bCs/>
        </w:rPr>
        <w:t>2.2 Opção 2 “Professores”</w:t>
      </w:r>
    </w:p>
    <w:p w14:paraId="773226C2" w14:textId="77777777" w:rsidR="00932CC0" w:rsidRPr="001F1C07" w:rsidRDefault="00932CC0">
      <w:pPr>
        <w:pStyle w:val="PargrafodaLista"/>
        <w:numPr>
          <w:ilvl w:val="1"/>
          <w:numId w:val="7"/>
        </w:numPr>
        <w:suppressAutoHyphens w:val="0"/>
        <w:spacing w:after="160" w:line="276" w:lineRule="auto"/>
        <w:rPr>
          <w:rFonts w:ascii="Arial" w:hAnsi="Arial" w:cs="Arial"/>
          <w:bCs/>
        </w:rPr>
      </w:pPr>
      <w:r w:rsidRPr="001F1C07">
        <w:rPr>
          <w:rFonts w:ascii="Arial" w:hAnsi="Arial" w:cs="Arial"/>
          <w:bCs/>
        </w:rPr>
        <w:t>2.3 Opção 3 “Alunos e Professores”</w:t>
      </w:r>
    </w:p>
    <w:p w14:paraId="5A05E34D" w14:textId="77777777" w:rsidR="00932CC0" w:rsidRPr="001F1C07" w:rsidRDefault="00932CC0">
      <w:pPr>
        <w:pStyle w:val="PargrafodaLista"/>
        <w:numPr>
          <w:ilvl w:val="1"/>
          <w:numId w:val="7"/>
        </w:numPr>
        <w:suppressAutoHyphens w:val="0"/>
        <w:spacing w:after="160" w:line="276" w:lineRule="auto"/>
        <w:rPr>
          <w:rFonts w:ascii="Arial" w:hAnsi="Arial" w:cs="Arial"/>
          <w:bCs/>
        </w:rPr>
      </w:pPr>
      <w:r w:rsidRPr="001F1C07">
        <w:rPr>
          <w:rFonts w:ascii="Arial" w:hAnsi="Arial" w:cs="Arial"/>
          <w:bCs/>
        </w:rPr>
        <w:t>Gestor seleciona a opção</w:t>
      </w:r>
    </w:p>
    <w:p w14:paraId="2EEDE082" w14:textId="77777777" w:rsidR="00932CC0" w:rsidRPr="001F1C07" w:rsidRDefault="00932CC0">
      <w:pPr>
        <w:pStyle w:val="PargrafodaLista"/>
        <w:numPr>
          <w:ilvl w:val="1"/>
          <w:numId w:val="7"/>
        </w:numPr>
        <w:suppressAutoHyphens w:val="0"/>
        <w:spacing w:after="160" w:line="276" w:lineRule="auto"/>
        <w:rPr>
          <w:rFonts w:ascii="Arial" w:hAnsi="Arial" w:cs="Arial"/>
          <w:bCs/>
        </w:rPr>
      </w:pPr>
      <w:r w:rsidRPr="001F1C07">
        <w:rPr>
          <w:rFonts w:ascii="Arial" w:hAnsi="Arial" w:cs="Arial"/>
          <w:bCs/>
        </w:rPr>
        <w:t>O Gestor preenche o nome, descrição e o período de aplicação da pesquisa.</w:t>
      </w:r>
    </w:p>
    <w:p w14:paraId="76CAA567" w14:textId="77777777" w:rsidR="00932CC0" w:rsidRPr="001F1C07" w:rsidRDefault="00932CC0">
      <w:pPr>
        <w:pStyle w:val="PargrafodaLista"/>
        <w:numPr>
          <w:ilvl w:val="1"/>
          <w:numId w:val="7"/>
        </w:numPr>
        <w:suppressAutoHyphens w:val="0"/>
        <w:spacing w:after="160" w:line="276" w:lineRule="auto"/>
        <w:rPr>
          <w:rFonts w:ascii="Arial" w:hAnsi="Arial" w:cs="Arial"/>
          <w:bCs/>
        </w:rPr>
      </w:pPr>
      <w:r w:rsidRPr="001F1C07">
        <w:rPr>
          <w:rFonts w:ascii="Arial" w:hAnsi="Arial" w:cs="Arial"/>
          <w:bCs/>
        </w:rPr>
        <w:t xml:space="preserve">Campo Status aparece </w:t>
      </w:r>
    </w:p>
    <w:p w14:paraId="573859E0" w14:textId="77777777" w:rsidR="00932CC0" w:rsidRPr="001F1C07" w:rsidRDefault="00932CC0">
      <w:pPr>
        <w:pStyle w:val="PargrafodaLista"/>
        <w:numPr>
          <w:ilvl w:val="1"/>
          <w:numId w:val="7"/>
        </w:numPr>
        <w:suppressAutoHyphens w:val="0"/>
        <w:spacing w:after="160" w:line="276" w:lineRule="auto"/>
        <w:rPr>
          <w:rFonts w:ascii="Arial" w:hAnsi="Arial" w:cs="Arial"/>
          <w:bCs/>
        </w:rPr>
      </w:pPr>
      <w:r w:rsidRPr="001F1C07">
        <w:rPr>
          <w:rFonts w:ascii="Arial" w:hAnsi="Arial" w:cs="Arial"/>
          <w:bCs/>
        </w:rPr>
        <w:t>Se período de aplicação for igual dia o dia que a pesquisa está sendo criada, o sistema Automaticamente deixe o status da pesquisa como “ATIVA”</w:t>
      </w:r>
    </w:p>
    <w:p w14:paraId="4D3B5025" w14:textId="77777777" w:rsidR="00932CC0" w:rsidRPr="001F1C07" w:rsidRDefault="00932CC0">
      <w:pPr>
        <w:pStyle w:val="PargrafodaLista"/>
        <w:numPr>
          <w:ilvl w:val="1"/>
          <w:numId w:val="7"/>
        </w:numPr>
        <w:suppressAutoHyphens w:val="0"/>
        <w:spacing w:after="160" w:line="276" w:lineRule="auto"/>
        <w:rPr>
          <w:rFonts w:ascii="Arial" w:hAnsi="Arial" w:cs="Arial"/>
          <w:bCs/>
        </w:rPr>
      </w:pPr>
      <w:r w:rsidRPr="001F1C07">
        <w:rPr>
          <w:rFonts w:ascii="Arial" w:hAnsi="Arial" w:cs="Arial"/>
          <w:bCs/>
        </w:rPr>
        <w:t>O Gestor clica em "Finalizar Cadastro Pesquisa"</w:t>
      </w:r>
    </w:p>
    <w:p w14:paraId="5D50726C" w14:textId="02FD5F3D" w:rsidR="00932CC0" w:rsidRPr="001F1C07" w:rsidRDefault="00932CC0">
      <w:pPr>
        <w:pStyle w:val="PargrafodaLista"/>
        <w:numPr>
          <w:ilvl w:val="1"/>
          <w:numId w:val="7"/>
        </w:numPr>
        <w:suppressAutoHyphens w:val="0"/>
        <w:spacing w:after="160" w:line="276" w:lineRule="auto"/>
        <w:rPr>
          <w:rFonts w:ascii="Arial" w:hAnsi="Arial" w:cs="Arial"/>
          <w:bCs/>
        </w:rPr>
      </w:pPr>
      <w:r w:rsidRPr="001F1C07">
        <w:rPr>
          <w:rFonts w:ascii="Arial" w:hAnsi="Arial" w:cs="Arial"/>
          <w:bCs/>
        </w:rPr>
        <w:t>O sistema valida os dados inseridos (nome, descrição e consistência das datas)</w:t>
      </w:r>
    </w:p>
    <w:p w14:paraId="2AC71C5A" w14:textId="1DC1DF99" w:rsidR="00E00FE5" w:rsidRPr="001F1C07" w:rsidRDefault="00932CC0">
      <w:pPr>
        <w:pStyle w:val="PargrafodaLista"/>
        <w:numPr>
          <w:ilvl w:val="1"/>
          <w:numId w:val="7"/>
        </w:numPr>
        <w:suppressAutoHyphens w:val="0"/>
        <w:spacing w:after="160" w:line="276" w:lineRule="auto"/>
        <w:rPr>
          <w:rFonts w:ascii="Arial" w:hAnsi="Arial" w:cs="Arial"/>
          <w:bCs/>
        </w:rPr>
      </w:pPr>
      <w:r w:rsidRPr="001F1C07">
        <w:rPr>
          <w:rFonts w:ascii="Arial" w:hAnsi="Arial" w:cs="Arial"/>
          <w:bCs/>
        </w:rPr>
        <w:t>Sistema salva a pesquisa e exibe uma notificação no canto superior direito “Pesquisa Cadastrada no Sistema”</w:t>
      </w:r>
    </w:p>
    <w:p w14:paraId="04BA9663" w14:textId="209C589B" w:rsidR="001F1C07" w:rsidRPr="001F1C07" w:rsidRDefault="001F1C07" w:rsidP="001F1C07">
      <w:pPr>
        <w:pStyle w:val="TextoFATEC"/>
      </w:pPr>
      <w:r w:rsidRPr="001F1C07">
        <w:t>FA1:</w:t>
      </w:r>
    </w:p>
    <w:p w14:paraId="2322495C" w14:textId="77777777" w:rsidR="007917DB" w:rsidRPr="007917DB" w:rsidRDefault="007917DB">
      <w:pPr>
        <w:pStyle w:val="TextoFATEC"/>
        <w:numPr>
          <w:ilvl w:val="0"/>
          <w:numId w:val="8"/>
        </w:numPr>
        <w:rPr>
          <w:bCs/>
        </w:rPr>
      </w:pPr>
      <w:r w:rsidRPr="007917DB">
        <w:rPr>
          <w:bCs/>
        </w:rPr>
        <w:t>INICIA NO FP1 – CRIAR etapa 6</w:t>
      </w:r>
    </w:p>
    <w:p w14:paraId="7565118E" w14:textId="77777777" w:rsidR="007917DB" w:rsidRPr="007917DB" w:rsidRDefault="007917DB">
      <w:pPr>
        <w:pStyle w:val="TextoFATEC"/>
        <w:numPr>
          <w:ilvl w:val="1"/>
          <w:numId w:val="9"/>
        </w:numPr>
        <w:rPr>
          <w:b w:val="0"/>
          <w:bCs/>
        </w:rPr>
      </w:pPr>
      <w:r w:rsidRPr="007917DB">
        <w:rPr>
          <w:b w:val="0"/>
          <w:bCs/>
        </w:rPr>
        <w:t>Se período de aplicação for diferente do dia que a pesquisa está sendo criada, sistema Automaticamente deixe o status da pesquisa como “INATIVA”</w:t>
      </w:r>
    </w:p>
    <w:p w14:paraId="415F6B33" w14:textId="77777777" w:rsidR="007917DB" w:rsidRPr="007917DB" w:rsidRDefault="007917DB">
      <w:pPr>
        <w:pStyle w:val="TextoFATEC"/>
        <w:numPr>
          <w:ilvl w:val="1"/>
          <w:numId w:val="9"/>
        </w:numPr>
        <w:rPr>
          <w:b w:val="0"/>
          <w:bCs/>
        </w:rPr>
      </w:pPr>
      <w:r w:rsidRPr="007917DB">
        <w:rPr>
          <w:b w:val="0"/>
          <w:bCs/>
        </w:rPr>
        <w:t xml:space="preserve"> Fluxo retorna para etapa 7 do FP1 – criar</w:t>
      </w:r>
    </w:p>
    <w:p w14:paraId="004991B7" w14:textId="25E0B8E3" w:rsidR="001F1C07" w:rsidRDefault="001F1C07" w:rsidP="001F1C07">
      <w:pPr>
        <w:pStyle w:val="TextoFATEC"/>
      </w:pPr>
    </w:p>
    <w:p w14:paraId="61445B8A" w14:textId="77777777" w:rsidR="004A28C1" w:rsidRDefault="004A28C1" w:rsidP="001F1C07">
      <w:pPr>
        <w:pStyle w:val="TextoFATEC"/>
      </w:pPr>
    </w:p>
    <w:p w14:paraId="20E1A6ED" w14:textId="72FFBDDA" w:rsidR="004A28C1" w:rsidRPr="004A28C1" w:rsidRDefault="004A28C1" w:rsidP="001F1C07">
      <w:pPr>
        <w:pStyle w:val="TextoFATEC"/>
      </w:pPr>
      <w:r w:rsidRPr="004A28C1">
        <w:t xml:space="preserve">US02 – </w:t>
      </w:r>
      <w:r w:rsidR="001F1C07">
        <w:t>Editar</w:t>
      </w:r>
    </w:p>
    <w:p w14:paraId="0BCD8474" w14:textId="77777777" w:rsidR="004A28C1" w:rsidRDefault="004A28C1" w:rsidP="001F1C07">
      <w:pPr>
        <w:pStyle w:val="TextoFATEC"/>
      </w:pPr>
    </w:p>
    <w:p w14:paraId="665F0C03" w14:textId="77777777" w:rsidR="004A28C1" w:rsidRDefault="004A28C1" w:rsidP="001F1C07">
      <w:pPr>
        <w:pStyle w:val="TextoFATEC"/>
      </w:pPr>
      <w:r w:rsidRPr="004A28C1">
        <w:t>Como</w:t>
      </w:r>
      <w:r>
        <w:t xml:space="preserve"> administrador</w:t>
      </w:r>
    </w:p>
    <w:p w14:paraId="675CBFEE" w14:textId="1005881B" w:rsidR="004A28C1" w:rsidRPr="00A70BE6" w:rsidRDefault="004A28C1" w:rsidP="001F1C07">
      <w:pPr>
        <w:pStyle w:val="TextoFATEC"/>
      </w:pPr>
      <w:r w:rsidRPr="004A28C1">
        <w:lastRenderedPageBreak/>
        <w:t>Quero</w:t>
      </w:r>
      <w:r>
        <w:t xml:space="preserve"> </w:t>
      </w:r>
      <w:r w:rsidR="001F1C07" w:rsidRPr="00A70BE6">
        <w:t>editar informações da Pesquisa</w:t>
      </w:r>
    </w:p>
    <w:p w14:paraId="544FE22C" w14:textId="79101E89" w:rsidR="004A28C1" w:rsidRDefault="004A28C1" w:rsidP="00A70BE6">
      <w:pPr>
        <w:pStyle w:val="TextoFATEC"/>
      </w:pPr>
      <w:r w:rsidRPr="004A28C1">
        <w:t>Para</w:t>
      </w:r>
      <w:r>
        <w:t xml:space="preserve"> </w:t>
      </w:r>
      <w:r w:rsidR="00932CC0">
        <w:t xml:space="preserve">responder o questionário </w:t>
      </w:r>
    </w:p>
    <w:p w14:paraId="17A4A680" w14:textId="29578F68" w:rsidR="004A28C1" w:rsidRDefault="004A28C1" w:rsidP="001F1C07">
      <w:pPr>
        <w:pStyle w:val="TextoFATEC"/>
      </w:pPr>
      <w:r w:rsidRPr="004A28C1">
        <w:t>Prioridade</w:t>
      </w:r>
      <w:r>
        <w:t xml:space="preserve">: </w:t>
      </w:r>
      <w:r w:rsidR="001F1C07">
        <w:t>Média</w:t>
      </w:r>
    </w:p>
    <w:p w14:paraId="22944149" w14:textId="77777777" w:rsidR="004A28C1" w:rsidRDefault="004A28C1" w:rsidP="001F1C07">
      <w:pPr>
        <w:pStyle w:val="TextoFATEC"/>
      </w:pPr>
    </w:p>
    <w:p w14:paraId="12A956E9" w14:textId="03221E4B" w:rsidR="004A28C1" w:rsidRDefault="004A28C1" w:rsidP="00A70BE6">
      <w:pPr>
        <w:pStyle w:val="TextoFATEC"/>
      </w:pPr>
      <w:r w:rsidRPr="004A28C1">
        <w:t>Critérios</w:t>
      </w:r>
      <w:r>
        <w:t>:</w:t>
      </w:r>
    </w:p>
    <w:p w14:paraId="69901133" w14:textId="480FB000" w:rsidR="004A28C1" w:rsidRDefault="001F1C07">
      <w:pPr>
        <w:pStyle w:val="TextoFATEC"/>
        <w:numPr>
          <w:ilvl w:val="0"/>
          <w:numId w:val="6"/>
        </w:numPr>
      </w:pPr>
      <w:r>
        <w:t>Alterar informações</w:t>
      </w:r>
    </w:p>
    <w:p w14:paraId="34BB5734" w14:textId="77777777" w:rsidR="007917DB" w:rsidRDefault="007917DB" w:rsidP="007917DB">
      <w:pPr>
        <w:pStyle w:val="TextoFATEC"/>
        <w:ind w:left="1429" w:firstLine="0"/>
      </w:pPr>
    </w:p>
    <w:p w14:paraId="774C43D3" w14:textId="73225813" w:rsidR="001F1C07" w:rsidRDefault="001F1C07" w:rsidP="007917DB">
      <w:pPr>
        <w:pStyle w:val="TextoFATEC"/>
      </w:pPr>
      <w:r>
        <w:t>FP</w:t>
      </w:r>
      <w:r w:rsidR="007917DB">
        <w:t>2. Editar Pesquisa</w:t>
      </w:r>
    </w:p>
    <w:p w14:paraId="38F1E71C" w14:textId="77777777" w:rsidR="007917DB" w:rsidRPr="007917DB" w:rsidRDefault="007917DB">
      <w:pPr>
        <w:pStyle w:val="TextoFATEC"/>
        <w:numPr>
          <w:ilvl w:val="1"/>
          <w:numId w:val="10"/>
        </w:numPr>
        <w:rPr>
          <w:b w:val="0"/>
          <w:bCs/>
        </w:rPr>
      </w:pPr>
      <w:r w:rsidRPr="007917DB">
        <w:rPr>
          <w:b w:val="0"/>
          <w:bCs/>
        </w:rPr>
        <w:t xml:space="preserve">Sistema exibe uma tela com todas as pesquisas cadastradas </w:t>
      </w:r>
      <w:r w:rsidRPr="007917DB">
        <w:rPr>
          <w:b w:val="0"/>
          <w:bCs/>
        </w:rPr>
        <w:tab/>
      </w:r>
    </w:p>
    <w:p w14:paraId="333BFDC1" w14:textId="77777777" w:rsidR="007917DB" w:rsidRPr="007917DB" w:rsidRDefault="007917DB">
      <w:pPr>
        <w:pStyle w:val="TextoFATEC"/>
        <w:numPr>
          <w:ilvl w:val="1"/>
          <w:numId w:val="10"/>
        </w:numPr>
        <w:rPr>
          <w:b w:val="0"/>
          <w:bCs/>
        </w:rPr>
      </w:pPr>
      <w:r w:rsidRPr="007917DB">
        <w:rPr>
          <w:b w:val="0"/>
          <w:bCs/>
        </w:rPr>
        <w:t>Gestor seleciona uma pesquisa</w:t>
      </w:r>
    </w:p>
    <w:p w14:paraId="1F82B420" w14:textId="77777777" w:rsidR="007917DB" w:rsidRPr="007917DB" w:rsidRDefault="007917DB">
      <w:pPr>
        <w:pStyle w:val="TextoFATEC"/>
        <w:numPr>
          <w:ilvl w:val="1"/>
          <w:numId w:val="10"/>
        </w:numPr>
        <w:rPr>
          <w:b w:val="0"/>
          <w:bCs/>
        </w:rPr>
      </w:pPr>
      <w:r w:rsidRPr="007917DB">
        <w:rPr>
          <w:b w:val="0"/>
          <w:bCs/>
        </w:rPr>
        <w:t>Sistema retorna os dados do formulário referente a pesquisa</w:t>
      </w:r>
    </w:p>
    <w:p w14:paraId="7444EF63" w14:textId="77777777" w:rsidR="007917DB" w:rsidRPr="007917DB" w:rsidRDefault="007917DB">
      <w:pPr>
        <w:pStyle w:val="TextoFATEC"/>
        <w:numPr>
          <w:ilvl w:val="1"/>
          <w:numId w:val="10"/>
        </w:numPr>
        <w:rPr>
          <w:b w:val="0"/>
          <w:bCs/>
        </w:rPr>
      </w:pPr>
      <w:r w:rsidRPr="007917DB">
        <w:rPr>
          <w:b w:val="0"/>
          <w:bCs/>
        </w:rPr>
        <w:t xml:space="preserve">Gestor faz as alterações </w:t>
      </w:r>
    </w:p>
    <w:p w14:paraId="13A098E9" w14:textId="77777777" w:rsidR="007917DB" w:rsidRPr="007917DB" w:rsidRDefault="007917DB">
      <w:pPr>
        <w:pStyle w:val="TextoFATEC"/>
        <w:numPr>
          <w:ilvl w:val="1"/>
          <w:numId w:val="10"/>
        </w:numPr>
        <w:rPr>
          <w:b w:val="0"/>
          <w:bCs/>
        </w:rPr>
      </w:pPr>
      <w:r w:rsidRPr="007917DB">
        <w:rPr>
          <w:b w:val="0"/>
          <w:bCs/>
        </w:rPr>
        <w:t>Gestor seleciona o botão “concluir”</w:t>
      </w:r>
    </w:p>
    <w:p w14:paraId="1316E482" w14:textId="77777777" w:rsidR="007917DB" w:rsidRPr="007917DB" w:rsidRDefault="007917DB">
      <w:pPr>
        <w:pStyle w:val="TextoFATEC"/>
        <w:numPr>
          <w:ilvl w:val="1"/>
          <w:numId w:val="10"/>
        </w:numPr>
        <w:rPr>
          <w:b w:val="0"/>
          <w:bCs/>
        </w:rPr>
      </w:pPr>
      <w:r w:rsidRPr="007917DB">
        <w:rPr>
          <w:b w:val="0"/>
          <w:bCs/>
        </w:rPr>
        <w:t>Sistema valida as informações inseridas</w:t>
      </w:r>
    </w:p>
    <w:p w14:paraId="70491C1A" w14:textId="77777777" w:rsidR="007917DB" w:rsidRPr="007917DB" w:rsidRDefault="007917DB">
      <w:pPr>
        <w:pStyle w:val="TextoFATEC"/>
        <w:numPr>
          <w:ilvl w:val="1"/>
          <w:numId w:val="10"/>
        </w:numPr>
        <w:rPr>
          <w:b w:val="0"/>
          <w:bCs/>
        </w:rPr>
      </w:pPr>
      <w:r w:rsidRPr="007917DB">
        <w:rPr>
          <w:b w:val="0"/>
          <w:bCs/>
        </w:rPr>
        <w:t>Sistema salva no banco de dados</w:t>
      </w:r>
    </w:p>
    <w:p w14:paraId="3FC7F939" w14:textId="77777777" w:rsidR="007917DB" w:rsidRDefault="007917DB">
      <w:pPr>
        <w:pStyle w:val="TextoFATEC"/>
        <w:numPr>
          <w:ilvl w:val="1"/>
          <w:numId w:val="10"/>
        </w:numPr>
        <w:rPr>
          <w:b w:val="0"/>
          <w:bCs/>
        </w:rPr>
      </w:pPr>
      <w:r w:rsidRPr="007917DB">
        <w:rPr>
          <w:b w:val="0"/>
          <w:bCs/>
        </w:rPr>
        <w:t>Sistema retorna a seguinte mensagem “Pesquisa editada com êxito”</w:t>
      </w:r>
    </w:p>
    <w:p w14:paraId="3E7F020C" w14:textId="77777777" w:rsidR="007917DB" w:rsidRPr="007917DB" w:rsidRDefault="007917DB" w:rsidP="007917DB">
      <w:pPr>
        <w:pStyle w:val="TextoFATEC"/>
        <w:ind w:left="1080" w:firstLine="0"/>
        <w:rPr>
          <w:b w:val="0"/>
          <w:bCs/>
        </w:rPr>
      </w:pPr>
    </w:p>
    <w:p w14:paraId="6AE7FB70" w14:textId="547FDCD1" w:rsidR="004A28C1" w:rsidRDefault="007917DB" w:rsidP="001F1C07">
      <w:pPr>
        <w:pStyle w:val="TextoFATEC"/>
      </w:pPr>
      <w:r>
        <w:t>FA2. Cancelar Editar</w:t>
      </w:r>
    </w:p>
    <w:p w14:paraId="4B52461A" w14:textId="77777777" w:rsidR="007917DB" w:rsidRPr="007917DB" w:rsidRDefault="007917DB">
      <w:pPr>
        <w:pStyle w:val="TextoFATEC"/>
        <w:numPr>
          <w:ilvl w:val="0"/>
          <w:numId w:val="8"/>
        </w:numPr>
        <w:rPr>
          <w:bCs/>
        </w:rPr>
      </w:pPr>
      <w:r w:rsidRPr="007917DB">
        <w:rPr>
          <w:bCs/>
        </w:rPr>
        <w:t>INICIA NO FP2 – Editar etapa 4</w:t>
      </w:r>
    </w:p>
    <w:p w14:paraId="2E582AAA" w14:textId="77777777" w:rsidR="007917DB" w:rsidRPr="007917DB" w:rsidRDefault="007917DB">
      <w:pPr>
        <w:pStyle w:val="TextoFATEC"/>
        <w:numPr>
          <w:ilvl w:val="1"/>
          <w:numId w:val="11"/>
        </w:numPr>
        <w:rPr>
          <w:b w:val="0"/>
          <w:bCs/>
        </w:rPr>
      </w:pPr>
      <w:r w:rsidRPr="007917DB">
        <w:rPr>
          <w:b w:val="0"/>
          <w:bCs/>
        </w:rPr>
        <w:t>Gestor desiste de fazer alteração e aperta no botão “Cancelar”</w:t>
      </w:r>
    </w:p>
    <w:p w14:paraId="07697FB9" w14:textId="77777777" w:rsidR="007917DB" w:rsidRPr="007917DB" w:rsidRDefault="007917DB">
      <w:pPr>
        <w:pStyle w:val="TextoFATEC"/>
        <w:numPr>
          <w:ilvl w:val="1"/>
          <w:numId w:val="11"/>
        </w:numPr>
        <w:rPr>
          <w:b w:val="0"/>
          <w:bCs/>
        </w:rPr>
      </w:pPr>
      <w:r w:rsidRPr="007917DB">
        <w:rPr>
          <w:b w:val="0"/>
          <w:bCs/>
        </w:rPr>
        <w:t>Sistema descarta toda alteração que foi feita</w:t>
      </w:r>
    </w:p>
    <w:p w14:paraId="6AADDA35" w14:textId="09DF2DCC" w:rsidR="007917DB" w:rsidRDefault="007917DB" w:rsidP="00A70BE6">
      <w:pPr>
        <w:pStyle w:val="TextoFATEC"/>
        <w:numPr>
          <w:ilvl w:val="1"/>
          <w:numId w:val="11"/>
        </w:numPr>
        <w:rPr>
          <w:b w:val="0"/>
          <w:bCs/>
        </w:rPr>
      </w:pPr>
      <w:r w:rsidRPr="007917DB">
        <w:rPr>
          <w:b w:val="0"/>
          <w:bCs/>
        </w:rPr>
        <w:t xml:space="preserve">Sistema retorna para etapa </w:t>
      </w:r>
    </w:p>
    <w:p w14:paraId="7F9D9A5D" w14:textId="77777777" w:rsidR="00A70BE6" w:rsidRPr="00A70BE6" w:rsidRDefault="00A70BE6" w:rsidP="00A70BE6">
      <w:pPr>
        <w:pStyle w:val="TextoFATEC"/>
        <w:ind w:left="1440" w:firstLine="0"/>
        <w:rPr>
          <w:b w:val="0"/>
          <w:bCs/>
        </w:rPr>
      </w:pPr>
    </w:p>
    <w:p w14:paraId="2A991419" w14:textId="4AABF158" w:rsidR="007917DB" w:rsidRPr="00300184" w:rsidRDefault="007917DB" w:rsidP="007917DB">
      <w:pPr>
        <w:pStyle w:val="TextoFATEC"/>
        <w:rPr>
          <w:bCs/>
        </w:rPr>
      </w:pPr>
      <w:r w:rsidRPr="00300184">
        <w:t>US0</w:t>
      </w:r>
      <w:r>
        <w:t>3</w:t>
      </w:r>
      <w:r w:rsidRPr="00300184">
        <w:t xml:space="preserve"> – </w:t>
      </w:r>
      <w:r>
        <w:t>Excluir Pesquisa</w:t>
      </w:r>
    </w:p>
    <w:p w14:paraId="4DA4CBB0" w14:textId="77777777" w:rsidR="007917DB" w:rsidRDefault="007917DB" w:rsidP="007917DB">
      <w:pPr>
        <w:pStyle w:val="TextoFATEC"/>
      </w:pPr>
    </w:p>
    <w:p w14:paraId="4626F927" w14:textId="77777777" w:rsidR="007917DB" w:rsidRDefault="007917DB" w:rsidP="007917DB">
      <w:pPr>
        <w:pStyle w:val="TextoFATEC"/>
      </w:pPr>
      <w:r w:rsidRPr="00300184">
        <w:t>Como</w:t>
      </w:r>
      <w:r>
        <w:t xml:space="preserve"> Gestor </w:t>
      </w:r>
      <w:proofErr w:type="spellStart"/>
      <w:r>
        <w:t>Educaional</w:t>
      </w:r>
      <w:proofErr w:type="spellEnd"/>
    </w:p>
    <w:p w14:paraId="60311B51" w14:textId="6430B149" w:rsidR="007917DB" w:rsidRDefault="007917DB" w:rsidP="007917DB">
      <w:pPr>
        <w:pStyle w:val="TextoFATEC"/>
      </w:pPr>
      <w:r w:rsidRPr="00300184">
        <w:t>Quero</w:t>
      </w:r>
      <w:r>
        <w:t xml:space="preserve"> Apagar uma pesquisa do sistema</w:t>
      </w:r>
    </w:p>
    <w:p w14:paraId="56F1DD92" w14:textId="44DBB226" w:rsidR="007917DB" w:rsidRDefault="007917DB" w:rsidP="007917DB">
      <w:pPr>
        <w:pStyle w:val="TextoFATEC"/>
      </w:pPr>
      <w:r w:rsidRPr="00300184">
        <w:t>Para</w:t>
      </w:r>
      <w:r>
        <w:t xml:space="preserve"> eliminar a pesquisa do sistema</w:t>
      </w:r>
    </w:p>
    <w:p w14:paraId="64FB2695" w14:textId="77777777" w:rsidR="007917DB" w:rsidRDefault="007917DB" w:rsidP="007917DB">
      <w:pPr>
        <w:pStyle w:val="TextoFATEC"/>
      </w:pPr>
    </w:p>
    <w:p w14:paraId="28C95F69" w14:textId="03E5DFC7" w:rsidR="007917DB" w:rsidRDefault="007917DB" w:rsidP="007917DB">
      <w:pPr>
        <w:pStyle w:val="TextoFATEC"/>
      </w:pPr>
      <w:r w:rsidRPr="00300184">
        <w:t>Prioridade</w:t>
      </w:r>
      <w:r>
        <w:t>: Média</w:t>
      </w:r>
    </w:p>
    <w:p w14:paraId="505DFE02" w14:textId="77777777" w:rsidR="007917DB" w:rsidRDefault="007917DB" w:rsidP="007917DB">
      <w:pPr>
        <w:pStyle w:val="TextoFATEC"/>
      </w:pPr>
      <w:r w:rsidRPr="00300184">
        <w:t>Critérios de aceitação:</w:t>
      </w:r>
    </w:p>
    <w:p w14:paraId="40E67BC7" w14:textId="77777777" w:rsidR="007917DB" w:rsidRDefault="007917DB" w:rsidP="007917DB">
      <w:pPr>
        <w:pStyle w:val="TextoFATEC"/>
      </w:pPr>
    </w:p>
    <w:p w14:paraId="2FEBCF87" w14:textId="25431194" w:rsidR="007917DB" w:rsidRDefault="007917DB">
      <w:pPr>
        <w:pStyle w:val="TextoFATEC"/>
        <w:numPr>
          <w:ilvl w:val="0"/>
          <w:numId w:val="5"/>
        </w:numPr>
      </w:pPr>
      <w:r>
        <w:t>Deve ser seleciona uma pesquisa</w:t>
      </w:r>
    </w:p>
    <w:p w14:paraId="41251B5B" w14:textId="2C17818D" w:rsidR="007917DB" w:rsidRDefault="007917DB" w:rsidP="00A70BE6">
      <w:pPr>
        <w:pStyle w:val="TextoFATEC"/>
        <w:numPr>
          <w:ilvl w:val="0"/>
          <w:numId w:val="5"/>
        </w:numPr>
      </w:pPr>
      <w:r>
        <w:t>Deve apagar pesquisa do banco de dados</w:t>
      </w:r>
    </w:p>
    <w:p w14:paraId="726EB9DC" w14:textId="77777777" w:rsidR="007917DB" w:rsidRPr="007917DB" w:rsidRDefault="007917DB" w:rsidP="007917DB">
      <w:pPr>
        <w:pStyle w:val="TextoFATEC"/>
        <w:rPr>
          <w:bCs/>
        </w:rPr>
      </w:pPr>
      <w:r w:rsidRPr="007917DB">
        <w:rPr>
          <w:bCs/>
        </w:rPr>
        <w:lastRenderedPageBreak/>
        <w:t>FP3: Excluir Pesquisa</w:t>
      </w:r>
    </w:p>
    <w:p w14:paraId="1CDD28EE" w14:textId="77777777" w:rsidR="007917DB" w:rsidRPr="007917DB" w:rsidRDefault="007917DB">
      <w:pPr>
        <w:pStyle w:val="TextoFATEC"/>
        <w:numPr>
          <w:ilvl w:val="1"/>
          <w:numId w:val="12"/>
        </w:numPr>
        <w:rPr>
          <w:b w:val="0"/>
          <w:bCs/>
        </w:rPr>
      </w:pPr>
      <w:r w:rsidRPr="007917DB">
        <w:rPr>
          <w:b w:val="0"/>
          <w:bCs/>
        </w:rPr>
        <w:t>Gestor solicita a exclusão da pesquisa</w:t>
      </w:r>
    </w:p>
    <w:p w14:paraId="6B77FD9D" w14:textId="77777777" w:rsidR="007917DB" w:rsidRPr="007917DB" w:rsidRDefault="007917DB">
      <w:pPr>
        <w:pStyle w:val="TextoFATEC"/>
        <w:numPr>
          <w:ilvl w:val="1"/>
          <w:numId w:val="12"/>
        </w:numPr>
        <w:rPr>
          <w:b w:val="0"/>
          <w:bCs/>
        </w:rPr>
      </w:pPr>
      <w:r w:rsidRPr="007917DB">
        <w:rPr>
          <w:b w:val="0"/>
          <w:bCs/>
        </w:rPr>
        <w:t xml:space="preserve">O sistema exibe uma lista com as pesquisas cadastradas </w:t>
      </w:r>
    </w:p>
    <w:p w14:paraId="754950FD" w14:textId="77777777" w:rsidR="007917DB" w:rsidRPr="007917DB" w:rsidRDefault="007917DB">
      <w:pPr>
        <w:pStyle w:val="TextoFATEC"/>
        <w:numPr>
          <w:ilvl w:val="1"/>
          <w:numId w:val="12"/>
        </w:numPr>
        <w:rPr>
          <w:b w:val="0"/>
          <w:bCs/>
        </w:rPr>
      </w:pPr>
      <w:r w:rsidRPr="007917DB">
        <w:rPr>
          <w:b w:val="0"/>
          <w:bCs/>
        </w:rPr>
        <w:t xml:space="preserve">Gestor seleciona a pesquisa que deseja remover </w:t>
      </w:r>
    </w:p>
    <w:p w14:paraId="18B4FBEA" w14:textId="77777777" w:rsidR="007917DB" w:rsidRPr="007917DB" w:rsidRDefault="007917DB">
      <w:pPr>
        <w:pStyle w:val="TextoFATEC"/>
        <w:numPr>
          <w:ilvl w:val="1"/>
          <w:numId w:val="12"/>
        </w:numPr>
        <w:rPr>
          <w:b w:val="0"/>
          <w:bCs/>
        </w:rPr>
      </w:pPr>
      <w:r w:rsidRPr="007917DB">
        <w:rPr>
          <w:b w:val="0"/>
          <w:bCs/>
        </w:rPr>
        <w:t>O sistema exibe os dados da pesquisa em modo leitura e exibe o botão “Excluir Pesquisa”</w:t>
      </w:r>
    </w:p>
    <w:p w14:paraId="7230F92D" w14:textId="77777777" w:rsidR="007917DB" w:rsidRPr="007917DB" w:rsidRDefault="007917DB">
      <w:pPr>
        <w:pStyle w:val="TextoFATEC"/>
        <w:numPr>
          <w:ilvl w:val="1"/>
          <w:numId w:val="12"/>
        </w:numPr>
        <w:rPr>
          <w:b w:val="0"/>
          <w:bCs/>
        </w:rPr>
      </w:pPr>
      <w:r w:rsidRPr="007917DB">
        <w:rPr>
          <w:b w:val="0"/>
          <w:bCs/>
        </w:rPr>
        <w:t>O sistema exibe uma mensagem de confirmação “Deseja excluir essas Pesquisa?” com a opção “Confirmar” e “Sair”</w:t>
      </w:r>
    </w:p>
    <w:p w14:paraId="5BD423E3" w14:textId="77777777" w:rsidR="007917DB" w:rsidRPr="007917DB" w:rsidRDefault="007917DB">
      <w:pPr>
        <w:pStyle w:val="TextoFATEC"/>
        <w:numPr>
          <w:ilvl w:val="1"/>
          <w:numId w:val="12"/>
        </w:numPr>
        <w:rPr>
          <w:b w:val="0"/>
          <w:bCs/>
        </w:rPr>
      </w:pPr>
      <w:r w:rsidRPr="007917DB">
        <w:rPr>
          <w:b w:val="0"/>
          <w:bCs/>
        </w:rPr>
        <w:t>Gestor aperta em “Confirmar”</w:t>
      </w:r>
    </w:p>
    <w:p w14:paraId="73FF156E" w14:textId="77777777" w:rsidR="007917DB" w:rsidRDefault="007917DB">
      <w:pPr>
        <w:pStyle w:val="TextoFATEC"/>
        <w:numPr>
          <w:ilvl w:val="1"/>
          <w:numId w:val="12"/>
        </w:numPr>
        <w:rPr>
          <w:b w:val="0"/>
          <w:bCs/>
        </w:rPr>
      </w:pPr>
      <w:r w:rsidRPr="007917DB">
        <w:rPr>
          <w:b w:val="0"/>
          <w:bCs/>
        </w:rPr>
        <w:t>O sistema deleta a pesquisa com todas as questões cadastradas no banco de dados</w:t>
      </w:r>
    </w:p>
    <w:p w14:paraId="7471B512" w14:textId="526E7EB0" w:rsidR="007917DB" w:rsidRDefault="007917DB" w:rsidP="007917DB">
      <w:pPr>
        <w:pStyle w:val="TextoFATEC"/>
        <w:ind w:left="1080" w:firstLine="0"/>
        <w:rPr>
          <w:b w:val="0"/>
          <w:bCs/>
        </w:rPr>
      </w:pPr>
      <w:r w:rsidRPr="007917DB">
        <w:rPr>
          <w:b w:val="0"/>
          <w:bCs/>
        </w:rPr>
        <w:t xml:space="preserve"> </w:t>
      </w:r>
    </w:p>
    <w:p w14:paraId="76071614" w14:textId="77777777" w:rsidR="007917DB" w:rsidRPr="007917DB" w:rsidRDefault="007917DB" w:rsidP="007917DB">
      <w:pPr>
        <w:pStyle w:val="TextoFATEC"/>
        <w:rPr>
          <w:bCs/>
        </w:rPr>
      </w:pPr>
      <w:r w:rsidRPr="007917DB">
        <w:rPr>
          <w:bCs/>
        </w:rPr>
        <w:t>FA3. Cancelar Exclusão da Pesquisa</w:t>
      </w:r>
    </w:p>
    <w:p w14:paraId="08E6EEB6" w14:textId="77777777" w:rsidR="007917DB" w:rsidRPr="007917DB" w:rsidRDefault="007917DB">
      <w:pPr>
        <w:pStyle w:val="TextoFATEC"/>
        <w:numPr>
          <w:ilvl w:val="0"/>
          <w:numId w:val="8"/>
        </w:numPr>
        <w:rPr>
          <w:bCs/>
        </w:rPr>
      </w:pPr>
      <w:r w:rsidRPr="007917DB">
        <w:rPr>
          <w:bCs/>
        </w:rPr>
        <w:t>Inicia no FP3 – etapa 6</w:t>
      </w:r>
    </w:p>
    <w:p w14:paraId="1E606FE5" w14:textId="77777777" w:rsidR="007917DB" w:rsidRPr="007917DB" w:rsidRDefault="007917DB">
      <w:pPr>
        <w:pStyle w:val="TextoFATEC"/>
        <w:numPr>
          <w:ilvl w:val="0"/>
          <w:numId w:val="13"/>
        </w:numPr>
        <w:rPr>
          <w:b w:val="0"/>
        </w:rPr>
      </w:pPr>
      <w:r w:rsidRPr="007917DB">
        <w:rPr>
          <w:b w:val="0"/>
        </w:rPr>
        <w:t>Gestor aperta em “Cancelar”</w:t>
      </w:r>
    </w:p>
    <w:p w14:paraId="74B16B5F" w14:textId="77777777" w:rsidR="007917DB" w:rsidRPr="007917DB" w:rsidRDefault="007917DB">
      <w:pPr>
        <w:pStyle w:val="TextoFATEC"/>
        <w:numPr>
          <w:ilvl w:val="0"/>
          <w:numId w:val="13"/>
        </w:numPr>
        <w:rPr>
          <w:b w:val="0"/>
        </w:rPr>
      </w:pPr>
      <w:r w:rsidRPr="007917DB">
        <w:rPr>
          <w:b w:val="0"/>
        </w:rPr>
        <w:t>Sistema não faz nenhuma exclusão no banco de dados</w:t>
      </w:r>
    </w:p>
    <w:p w14:paraId="1EA5B1C2" w14:textId="5C10C409" w:rsidR="00C65BB8" w:rsidRDefault="007917DB">
      <w:pPr>
        <w:pStyle w:val="TextoFATEC"/>
        <w:numPr>
          <w:ilvl w:val="0"/>
          <w:numId w:val="13"/>
        </w:numPr>
        <w:rPr>
          <w:b w:val="0"/>
        </w:rPr>
      </w:pPr>
      <w:r w:rsidRPr="007917DB">
        <w:rPr>
          <w:b w:val="0"/>
        </w:rPr>
        <w:t>Sistema retorna para etapa 2 do FP3 – Excluir</w:t>
      </w:r>
    </w:p>
    <w:p w14:paraId="26994CC8" w14:textId="77777777" w:rsidR="00C65BB8" w:rsidRDefault="00C65BB8" w:rsidP="00C65BB8">
      <w:pPr>
        <w:pStyle w:val="TextoFATEC"/>
      </w:pPr>
    </w:p>
    <w:p w14:paraId="2FD7433B" w14:textId="3346F8F5" w:rsidR="00C65BB8" w:rsidRDefault="00C65BB8" w:rsidP="00C65BB8">
      <w:pPr>
        <w:pStyle w:val="Ttulo1"/>
      </w:pPr>
      <w:bookmarkStart w:id="2" w:name="_Toc232530583"/>
      <w:r>
        <w:rPr>
          <w:rStyle w:val="Ttulo1Char"/>
          <w:b/>
          <w:bCs/>
          <w:caps/>
        </w:rPr>
        <w:t>épico 2 – senha</w:t>
      </w:r>
      <w:bookmarkEnd w:id="2"/>
      <w:r>
        <w:rPr>
          <w:rStyle w:val="Ttulo1Char"/>
          <w:b/>
          <w:bCs/>
          <w:caps/>
        </w:rPr>
        <w:tab/>
      </w:r>
      <w:r w:rsidRPr="00FE10A2">
        <w:t xml:space="preserve"> </w:t>
      </w:r>
    </w:p>
    <w:p w14:paraId="7C238E71" w14:textId="7CC0DE08" w:rsidR="00C65BB8" w:rsidRDefault="00C65BB8" w:rsidP="00C65BB8">
      <w:pPr>
        <w:rPr>
          <w:lang w:eastAsia="pt-BR"/>
        </w:rPr>
      </w:pPr>
      <w:r w:rsidRPr="0037551F">
        <w:rPr>
          <w:noProof/>
        </w:rPr>
        <w:drawing>
          <wp:inline distT="0" distB="0" distL="0" distR="0" wp14:anchorId="0E12E480" wp14:editId="05D4C544">
            <wp:extent cx="5400040" cy="3784600"/>
            <wp:effectExtent l="0" t="0" r="0" b="6350"/>
            <wp:docPr id="2564674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674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95477" w14:textId="77777777" w:rsidR="00C65BB8" w:rsidRPr="00C65BB8" w:rsidRDefault="00C65BB8" w:rsidP="00C65BB8">
      <w:pPr>
        <w:rPr>
          <w:lang w:eastAsia="pt-BR"/>
        </w:rPr>
      </w:pPr>
    </w:p>
    <w:p w14:paraId="0CCAE6BA" w14:textId="3807A287" w:rsidR="00C65BB8" w:rsidRPr="00300184" w:rsidRDefault="00C65BB8" w:rsidP="00C65BB8">
      <w:pPr>
        <w:pStyle w:val="TextoFATEC"/>
        <w:rPr>
          <w:bCs/>
        </w:rPr>
      </w:pPr>
      <w:r w:rsidRPr="00300184">
        <w:t xml:space="preserve">US01 – </w:t>
      </w:r>
      <w:r>
        <w:t>Gerar Senha</w:t>
      </w:r>
    </w:p>
    <w:p w14:paraId="5F02204C" w14:textId="77777777" w:rsidR="00C65BB8" w:rsidRDefault="00C65BB8" w:rsidP="00C65BB8">
      <w:pPr>
        <w:pStyle w:val="TextoFATEC"/>
      </w:pPr>
    </w:p>
    <w:p w14:paraId="6F9DDC52" w14:textId="77777777" w:rsidR="00C65BB8" w:rsidRDefault="00C65BB8" w:rsidP="00C65BB8">
      <w:pPr>
        <w:pStyle w:val="TextoFATEC"/>
      </w:pPr>
      <w:r w:rsidRPr="00300184">
        <w:t>Como</w:t>
      </w:r>
      <w:r>
        <w:t xml:space="preserve"> Gestor </w:t>
      </w:r>
      <w:proofErr w:type="spellStart"/>
      <w:r>
        <w:t>Educaional</w:t>
      </w:r>
      <w:proofErr w:type="spellEnd"/>
    </w:p>
    <w:p w14:paraId="161A3864" w14:textId="27190243" w:rsidR="00C65BB8" w:rsidRDefault="00C65BB8" w:rsidP="00C65BB8">
      <w:pPr>
        <w:pStyle w:val="TextoFATEC"/>
      </w:pPr>
      <w:r w:rsidRPr="00300184">
        <w:t>Quero</w:t>
      </w:r>
      <w:r>
        <w:t xml:space="preserve"> Gerar lotes de senha</w:t>
      </w:r>
    </w:p>
    <w:p w14:paraId="06F21EE3" w14:textId="364CCCF9" w:rsidR="00C65BB8" w:rsidRDefault="00C65BB8" w:rsidP="00C65BB8">
      <w:pPr>
        <w:pStyle w:val="TextoFATEC"/>
      </w:pPr>
      <w:r w:rsidRPr="00300184">
        <w:t>Para</w:t>
      </w:r>
      <w:r>
        <w:t xml:space="preserve"> ter acesso e responder a pesquisa</w:t>
      </w:r>
    </w:p>
    <w:p w14:paraId="556D4208" w14:textId="77777777" w:rsidR="00C65BB8" w:rsidRDefault="00C65BB8" w:rsidP="00C65BB8">
      <w:pPr>
        <w:pStyle w:val="TextoFATEC"/>
      </w:pPr>
    </w:p>
    <w:p w14:paraId="7D13C8ED" w14:textId="77777777" w:rsidR="00C65BB8" w:rsidRDefault="00C65BB8" w:rsidP="00C65BB8">
      <w:pPr>
        <w:pStyle w:val="TextoFATEC"/>
      </w:pPr>
      <w:r w:rsidRPr="00300184">
        <w:t>Prioridade</w:t>
      </w:r>
      <w:r>
        <w:t>: Alta</w:t>
      </w:r>
    </w:p>
    <w:p w14:paraId="7B102C4C" w14:textId="77777777" w:rsidR="00C65BB8" w:rsidRDefault="00C65BB8" w:rsidP="00C65BB8">
      <w:pPr>
        <w:pStyle w:val="TextoFATEC"/>
      </w:pPr>
    </w:p>
    <w:p w14:paraId="368057B8" w14:textId="77777777" w:rsidR="00C65BB8" w:rsidRDefault="00C65BB8" w:rsidP="00C65BB8">
      <w:pPr>
        <w:pStyle w:val="TextoFATEC"/>
      </w:pPr>
      <w:r w:rsidRPr="00300184">
        <w:t>Critérios de aceitação:</w:t>
      </w:r>
    </w:p>
    <w:p w14:paraId="74B20E46" w14:textId="77777777" w:rsidR="00C65BB8" w:rsidRDefault="00C65BB8" w:rsidP="00C65BB8">
      <w:pPr>
        <w:pStyle w:val="TextoFATEC"/>
      </w:pPr>
    </w:p>
    <w:p w14:paraId="6DDA8ADD" w14:textId="4235899A" w:rsidR="00C65BB8" w:rsidRDefault="00C65BB8">
      <w:pPr>
        <w:pStyle w:val="TextoFATEC"/>
        <w:numPr>
          <w:ilvl w:val="0"/>
          <w:numId w:val="5"/>
        </w:numPr>
      </w:pPr>
      <w:r>
        <w:t xml:space="preserve">Deve permitir inserir </w:t>
      </w:r>
      <w:proofErr w:type="gramStart"/>
      <w:r>
        <w:t>pra</w:t>
      </w:r>
      <w:proofErr w:type="gramEnd"/>
      <w:r>
        <w:t xml:space="preserve"> qual categoria é a senha</w:t>
      </w:r>
    </w:p>
    <w:p w14:paraId="5F266BAD" w14:textId="2919CEDE" w:rsidR="00C65BB8" w:rsidRDefault="00C65BB8">
      <w:pPr>
        <w:pStyle w:val="TextoFATEC"/>
        <w:numPr>
          <w:ilvl w:val="0"/>
          <w:numId w:val="5"/>
        </w:numPr>
      </w:pPr>
      <w:r>
        <w:t>Deve inutilizar essa senha, quando obter um acesso utilizando-a</w:t>
      </w:r>
    </w:p>
    <w:p w14:paraId="5323E554" w14:textId="1AEB8287" w:rsidR="00C65BB8" w:rsidRDefault="00C65BB8" w:rsidP="00C65BB8">
      <w:pPr>
        <w:pStyle w:val="TextoFATEC"/>
        <w:ind w:firstLine="0"/>
      </w:pPr>
      <w:r>
        <w:t>FP1:</w:t>
      </w:r>
    </w:p>
    <w:p w14:paraId="17BC55E1" w14:textId="77777777" w:rsidR="00C65BB8" w:rsidRPr="00C65BB8" w:rsidRDefault="00C65BB8">
      <w:pPr>
        <w:numPr>
          <w:ilvl w:val="0"/>
          <w:numId w:val="14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C65BB8">
        <w:rPr>
          <w:rFonts w:ascii="Aptos" w:eastAsia="Aptos" w:hAnsi="Aptos"/>
          <w:kern w:val="2"/>
          <w:lang w:eastAsia="en-US"/>
          <w14:ligatures w14:val="standardContextual"/>
        </w:rPr>
        <w:t>O Gestor Educacional realiza o login no sistema.</w:t>
      </w:r>
    </w:p>
    <w:p w14:paraId="2F374865" w14:textId="77777777" w:rsidR="00C65BB8" w:rsidRPr="00C65BB8" w:rsidRDefault="00C65BB8">
      <w:pPr>
        <w:numPr>
          <w:ilvl w:val="0"/>
          <w:numId w:val="14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C65BB8">
        <w:rPr>
          <w:rFonts w:ascii="Aptos" w:eastAsia="Aptos" w:hAnsi="Aptos"/>
          <w:kern w:val="2"/>
          <w:lang w:eastAsia="en-US"/>
          <w14:ligatures w14:val="standardContextual"/>
        </w:rPr>
        <w:t>O Gestor acessa o Módulo de Geração de Senhas.</w:t>
      </w:r>
    </w:p>
    <w:p w14:paraId="76E1123F" w14:textId="77777777" w:rsidR="00C65BB8" w:rsidRPr="00C65BB8" w:rsidRDefault="00C65BB8">
      <w:pPr>
        <w:numPr>
          <w:ilvl w:val="0"/>
          <w:numId w:val="14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C65BB8">
        <w:rPr>
          <w:rFonts w:ascii="Aptos" w:eastAsia="Aptos" w:hAnsi="Aptos"/>
          <w:kern w:val="2"/>
          <w:lang w:eastAsia="en-US"/>
          <w14:ligatures w14:val="standardContextual"/>
        </w:rPr>
        <w:t>O Gestor seleciona uma pesquisa previamente cadastrada e ativa.</w:t>
      </w:r>
    </w:p>
    <w:p w14:paraId="3385E6A2" w14:textId="77777777" w:rsidR="00C65BB8" w:rsidRPr="00C65BB8" w:rsidRDefault="00C65BB8">
      <w:pPr>
        <w:numPr>
          <w:ilvl w:val="0"/>
          <w:numId w:val="14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C65BB8">
        <w:rPr>
          <w:rFonts w:ascii="Aptos" w:eastAsia="Aptos" w:hAnsi="Aptos"/>
          <w:kern w:val="2"/>
          <w:lang w:eastAsia="en-US"/>
          <w14:ligatures w14:val="standardContextual"/>
        </w:rPr>
        <w:t>O Gestor seleciona a categoria de participantes desejada (</w:t>
      </w:r>
      <w:proofErr w:type="spellStart"/>
      <w:r w:rsidRPr="00C65BB8">
        <w:rPr>
          <w:rFonts w:ascii="Aptos" w:eastAsia="Aptos" w:hAnsi="Aptos"/>
          <w:kern w:val="2"/>
          <w:lang w:eastAsia="en-US"/>
          <w14:ligatures w14:val="standardContextual"/>
        </w:rPr>
        <w:t>ex</w:t>
      </w:r>
      <w:proofErr w:type="spellEnd"/>
      <w:r w:rsidRPr="00C65BB8">
        <w:rPr>
          <w:rFonts w:ascii="Aptos" w:eastAsia="Aptos" w:hAnsi="Aptos"/>
          <w:kern w:val="2"/>
          <w:lang w:eastAsia="en-US"/>
          <w14:ligatures w14:val="standardContextual"/>
        </w:rPr>
        <w:t>: Alunos, Professores).</w:t>
      </w:r>
    </w:p>
    <w:p w14:paraId="32EDB67C" w14:textId="77777777" w:rsidR="00C65BB8" w:rsidRPr="00C65BB8" w:rsidRDefault="00C65BB8">
      <w:pPr>
        <w:numPr>
          <w:ilvl w:val="0"/>
          <w:numId w:val="14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C65BB8">
        <w:rPr>
          <w:rFonts w:ascii="Aptos" w:eastAsia="Aptos" w:hAnsi="Aptos"/>
          <w:kern w:val="2"/>
          <w:lang w:eastAsia="en-US"/>
          <w14:ligatures w14:val="standardContextual"/>
        </w:rPr>
        <w:t>O Gestor informa a quantidade de senhas que deseja gerar (geração em lote).</w:t>
      </w:r>
    </w:p>
    <w:p w14:paraId="647E8085" w14:textId="77777777" w:rsidR="00C65BB8" w:rsidRPr="00C65BB8" w:rsidRDefault="00C65BB8">
      <w:pPr>
        <w:numPr>
          <w:ilvl w:val="0"/>
          <w:numId w:val="14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C65BB8">
        <w:rPr>
          <w:rFonts w:ascii="Aptos" w:eastAsia="Aptos" w:hAnsi="Aptos"/>
          <w:kern w:val="2"/>
          <w:lang w:eastAsia="en-US"/>
          <w14:ligatures w14:val="standardContextual"/>
        </w:rPr>
        <w:t>O sistema processa a requisição e gera as senhas aleatórias.</w:t>
      </w:r>
    </w:p>
    <w:p w14:paraId="64156779" w14:textId="77777777" w:rsidR="00C65BB8" w:rsidRPr="00C65BB8" w:rsidRDefault="00C65BB8">
      <w:pPr>
        <w:numPr>
          <w:ilvl w:val="0"/>
          <w:numId w:val="14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C65BB8">
        <w:rPr>
          <w:rFonts w:ascii="Aptos" w:eastAsia="Aptos" w:hAnsi="Aptos"/>
          <w:kern w:val="2"/>
          <w:lang w:eastAsia="en-US"/>
          <w14:ligatures w14:val="standardContextual"/>
        </w:rPr>
        <w:t>O sistema associa as senhas à categoria escolhida e as configura para uso único.</w:t>
      </w:r>
    </w:p>
    <w:p w14:paraId="242F8226" w14:textId="77777777" w:rsidR="00C65BB8" w:rsidRPr="00C65BB8" w:rsidRDefault="00C65BB8">
      <w:pPr>
        <w:numPr>
          <w:ilvl w:val="0"/>
          <w:numId w:val="14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C65BB8">
        <w:rPr>
          <w:rFonts w:ascii="Aptos" w:eastAsia="Aptos" w:hAnsi="Aptos"/>
          <w:kern w:val="2"/>
          <w:lang w:eastAsia="en-US"/>
          <w14:ligatures w14:val="standardContextual"/>
        </w:rPr>
        <w:t xml:space="preserve">O sistema salva as senhas no banco de dados com o status inicial de "não utilizada". </w:t>
      </w:r>
    </w:p>
    <w:p w14:paraId="4DA0A294" w14:textId="77777777" w:rsidR="00C65BB8" w:rsidRPr="00C65BB8" w:rsidRDefault="00C65BB8">
      <w:pPr>
        <w:numPr>
          <w:ilvl w:val="0"/>
          <w:numId w:val="14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C65BB8">
        <w:rPr>
          <w:rFonts w:ascii="Aptos" w:eastAsia="Aptos" w:hAnsi="Aptos"/>
          <w:kern w:val="2"/>
          <w:lang w:eastAsia="en-US"/>
          <w14:ligatures w14:val="standardContextual"/>
        </w:rPr>
        <w:t xml:space="preserve">O sistema atualiza a base de dados do Módulo de Gestão (Dashboard), somando a nova quantidade ao indicador de "Total de senhas geradas" daquela pesquisa. </w:t>
      </w:r>
    </w:p>
    <w:p w14:paraId="2689D924" w14:textId="77777777" w:rsidR="00C65BB8" w:rsidRPr="00C65BB8" w:rsidRDefault="00C65BB8">
      <w:pPr>
        <w:numPr>
          <w:ilvl w:val="0"/>
          <w:numId w:val="14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C65BB8">
        <w:rPr>
          <w:rFonts w:ascii="Aptos" w:eastAsia="Aptos" w:hAnsi="Aptos"/>
          <w:kern w:val="2"/>
          <w:lang w:eastAsia="en-US"/>
          <w14:ligatures w14:val="standardContextual"/>
        </w:rPr>
        <w:t xml:space="preserve">O sistema registra o universo amostral para aquela categoria específica, estabelecendo a base matemática que o Módulo de Relatórios usará futuramente para calcular a "Taxa de participação" e a "Participação por categoria". </w:t>
      </w:r>
    </w:p>
    <w:p w14:paraId="115BF799" w14:textId="77777777" w:rsidR="00C65BB8" w:rsidRDefault="00C65BB8">
      <w:pPr>
        <w:numPr>
          <w:ilvl w:val="0"/>
          <w:numId w:val="14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C65BB8">
        <w:rPr>
          <w:rFonts w:ascii="Aptos" w:eastAsia="Aptos" w:hAnsi="Aptos"/>
          <w:kern w:val="2"/>
          <w:lang w:eastAsia="en-US"/>
          <w14:ligatures w14:val="standardContextual"/>
        </w:rPr>
        <w:t xml:space="preserve">O sistema exibe uma mensagem de sucesso na tela para o Gestor e disponibiliza os botões para exportação (PDF/CSV). </w:t>
      </w:r>
    </w:p>
    <w:p w14:paraId="6F675996" w14:textId="5FA2C81B" w:rsidR="00C65BB8" w:rsidRPr="00C65BB8" w:rsidRDefault="00C65BB8" w:rsidP="00C65BB8">
      <w:pPr>
        <w:suppressAutoHyphens w:val="0"/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 w:rsidRPr="00C65BB8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lastRenderedPageBreak/>
        <w:t>FA1. Exportação imediata das senhas</w:t>
      </w:r>
    </w:p>
    <w:p w14:paraId="2E710F27" w14:textId="471D969C" w:rsidR="00C65BB8" w:rsidRPr="00A20754" w:rsidRDefault="00C65BB8">
      <w:pPr>
        <w:pStyle w:val="PargrafodaLista"/>
        <w:numPr>
          <w:ilvl w:val="0"/>
          <w:numId w:val="17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A20754">
        <w:rPr>
          <w:rFonts w:ascii="Aptos" w:eastAsia="Aptos" w:hAnsi="Aptos"/>
          <w:kern w:val="2"/>
          <w:lang w:eastAsia="en-US"/>
          <w14:ligatures w14:val="standardContextual"/>
        </w:rPr>
        <w:t>Após o passo 11 do fluxo principal, o Gestor decide baixar o lote gerado.</w:t>
      </w:r>
    </w:p>
    <w:p w14:paraId="2C9450E1" w14:textId="77777777" w:rsidR="00A20754" w:rsidRDefault="00C65BB8">
      <w:pPr>
        <w:pStyle w:val="PargrafodaLista"/>
        <w:numPr>
          <w:ilvl w:val="0"/>
          <w:numId w:val="17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A20754">
        <w:rPr>
          <w:rFonts w:ascii="Aptos" w:eastAsia="Aptos" w:hAnsi="Aptos"/>
          <w:kern w:val="2"/>
          <w:lang w:eastAsia="en-US"/>
          <w14:ligatures w14:val="standardContextual"/>
        </w:rPr>
        <w:t xml:space="preserve">O Gestor seleciona o formato desejado (PDF ou CSV). </w:t>
      </w:r>
    </w:p>
    <w:p w14:paraId="53D71508" w14:textId="1A899E8D" w:rsidR="00C65BB8" w:rsidRPr="00A20754" w:rsidRDefault="00C65BB8">
      <w:pPr>
        <w:pStyle w:val="PargrafodaLista"/>
        <w:numPr>
          <w:ilvl w:val="0"/>
          <w:numId w:val="17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A20754">
        <w:rPr>
          <w:rFonts w:ascii="Aptos" w:eastAsia="Aptos" w:hAnsi="Aptos"/>
          <w:kern w:val="2"/>
          <w:lang w:eastAsia="en-US"/>
          <w14:ligatures w14:val="standardContextual"/>
        </w:rPr>
        <w:t>O sistema compila as senhas e inicia o download do arquivo.</w:t>
      </w:r>
    </w:p>
    <w:p w14:paraId="744FDDE5" w14:textId="05D1BA71" w:rsidR="00C65BB8" w:rsidRPr="00C65BB8" w:rsidRDefault="00C65BB8" w:rsidP="00C65BB8">
      <w:pPr>
        <w:suppressAutoHyphens w:val="0"/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 w:rsidRPr="00C65BB8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>FA2. Bloqueio por ausência de questionário</w:t>
      </w:r>
    </w:p>
    <w:p w14:paraId="698E1BAA" w14:textId="77777777" w:rsidR="00C65BB8" w:rsidRPr="00A20754" w:rsidRDefault="00C65BB8">
      <w:pPr>
        <w:pStyle w:val="PargrafodaLista"/>
        <w:numPr>
          <w:ilvl w:val="0"/>
          <w:numId w:val="18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A20754">
        <w:rPr>
          <w:rFonts w:ascii="Aptos" w:eastAsia="Aptos" w:hAnsi="Aptos"/>
          <w:kern w:val="2"/>
          <w:lang w:eastAsia="en-US"/>
          <w14:ligatures w14:val="standardContextual"/>
        </w:rPr>
        <w:t>No passo 4 do fluxo principal, o Gestor seleciona uma categoria que ainda não possui perguntas cadastradas.</w:t>
      </w:r>
    </w:p>
    <w:p w14:paraId="0BC8364E" w14:textId="77777777" w:rsidR="00C65BB8" w:rsidRPr="00A20754" w:rsidRDefault="00C65BB8">
      <w:pPr>
        <w:pStyle w:val="PargrafodaLista"/>
        <w:numPr>
          <w:ilvl w:val="0"/>
          <w:numId w:val="18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A20754">
        <w:rPr>
          <w:rFonts w:ascii="Aptos" w:eastAsia="Aptos" w:hAnsi="Aptos"/>
          <w:kern w:val="2"/>
          <w:lang w:eastAsia="en-US"/>
          <w14:ligatures w14:val="standardContextual"/>
        </w:rPr>
        <w:t>O sistema interrompe o fluxo e exibe um alerta informando que é necessário criar o questionário da categoria antes de gerar as senhas.</w:t>
      </w:r>
    </w:p>
    <w:p w14:paraId="1AD8173E" w14:textId="77777777" w:rsidR="00C65BB8" w:rsidRPr="00A20754" w:rsidRDefault="00C65BB8">
      <w:pPr>
        <w:pStyle w:val="PargrafodaLista"/>
        <w:numPr>
          <w:ilvl w:val="0"/>
          <w:numId w:val="18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A20754">
        <w:rPr>
          <w:rFonts w:ascii="Aptos" w:eastAsia="Aptos" w:hAnsi="Aptos"/>
          <w:kern w:val="2"/>
          <w:lang w:eastAsia="en-US"/>
          <w14:ligatures w14:val="standardContextual"/>
        </w:rPr>
        <w:t>Nenhuma alteração é feita no banco de dados e os indicadores do Dashboard permanecem intactos.</w:t>
      </w:r>
    </w:p>
    <w:p w14:paraId="41AAF5F3" w14:textId="5D55242D" w:rsidR="00C65BB8" w:rsidRPr="00C65BB8" w:rsidRDefault="00C65BB8" w:rsidP="00C65BB8">
      <w:pPr>
        <w:suppressAutoHyphens w:val="0"/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 w:rsidRPr="00C65BB8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>FA3. Validação de quantidade (Erro de Input)</w:t>
      </w:r>
    </w:p>
    <w:p w14:paraId="0510F820" w14:textId="77777777" w:rsidR="00C65BB8" w:rsidRPr="00A20754" w:rsidRDefault="00C65BB8">
      <w:pPr>
        <w:pStyle w:val="PargrafodaLista"/>
        <w:numPr>
          <w:ilvl w:val="0"/>
          <w:numId w:val="19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A20754">
        <w:rPr>
          <w:rFonts w:ascii="Aptos" w:eastAsia="Aptos" w:hAnsi="Aptos"/>
          <w:kern w:val="2"/>
          <w:lang w:eastAsia="en-US"/>
          <w14:ligatures w14:val="standardContextual"/>
        </w:rPr>
        <w:t>No passo 5 do fluxo principal, o Gestor insere um valor inválido (zero, negativo ou texto).</w:t>
      </w:r>
    </w:p>
    <w:p w14:paraId="770BA6D5" w14:textId="77777777" w:rsidR="00C65BB8" w:rsidRPr="00A20754" w:rsidRDefault="00C65BB8">
      <w:pPr>
        <w:pStyle w:val="PargrafodaLista"/>
        <w:numPr>
          <w:ilvl w:val="0"/>
          <w:numId w:val="19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A20754">
        <w:rPr>
          <w:rFonts w:ascii="Aptos" w:eastAsia="Aptos" w:hAnsi="Aptos"/>
          <w:kern w:val="2"/>
          <w:lang w:eastAsia="en-US"/>
          <w14:ligatures w14:val="standardContextual"/>
        </w:rPr>
        <w:t>O sistema impede a geração e exibe uma mensagem solicitando um número válido.</w:t>
      </w:r>
    </w:p>
    <w:p w14:paraId="3EB0E5AB" w14:textId="11747599" w:rsidR="00A3478F" w:rsidRDefault="00A3478F" w:rsidP="00A3478F">
      <w:pPr>
        <w:pStyle w:val="Ttulo1"/>
      </w:pPr>
      <w:bookmarkStart w:id="3" w:name="_Toc232530584"/>
      <w:r>
        <w:rPr>
          <w:rStyle w:val="Ttulo1Char"/>
          <w:b/>
          <w:bCs/>
          <w:caps/>
        </w:rPr>
        <w:t>épico 3 – ACESSAR PESQUISA</w:t>
      </w:r>
      <w:bookmarkEnd w:id="3"/>
      <w:r w:rsidRPr="00FE10A2">
        <w:t xml:space="preserve"> </w:t>
      </w:r>
    </w:p>
    <w:p w14:paraId="5002BDF9" w14:textId="77777777" w:rsidR="004D5E08" w:rsidRPr="004D5E08" w:rsidRDefault="004D5E08" w:rsidP="004D5E08">
      <w:pPr>
        <w:rPr>
          <w:lang w:eastAsia="pt-BR"/>
        </w:rPr>
      </w:pPr>
    </w:p>
    <w:p w14:paraId="1D0D2281" w14:textId="1BF165A3" w:rsidR="004D5E08" w:rsidRDefault="004D5E08" w:rsidP="004D5E08">
      <w:pPr>
        <w:rPr>
          <w:lang w:eastAsia="pt-BR"/>
        </w:rPr>
      </w:pPr>
      <w:r>
        <w:rPr>
          <w:noProof/>
        </w:rPr>
        <w:drawing>
          <wp:inline distT="0" distB="0" distL="0" distR="0" wp14:anchorId="16D4EF97" wp14:editId="01F83160">
            <wp:extent cx="5269865" cy="3573780"/>
            <wp:effectExtent l="0" t="0" r="6985" b="7620"/>
            <wp:docPr id="8272191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DD33B" w14:textId="6E8CCFCE" w:rsidR="004D5E08" w:rsidRPr="00300184" w:rsidRDefault="004D5E08" w:rsidP="004D5E08">
      <w:pPr>
        <w:pStyle w:val="TextoFATEC"/>
        <w:rPr>
          <w:bCs/>
        </w:rPr>
      </w:pPr>
      <w:r w:rsidRPr="00300184">
        <w:t xml:space="preserve">US01 – </w:t>
      </w:r>
      <w:r>
        <w:t>Acessar pesquisa</w:t>
      </w:r>
    </w:p>
    <w:p w14:paraId="387D6B01" w14:textId="77777777" w:rsidR="004D5E08" w:rsidRDefault="004D5E08" w:rsidP="004D5E08">
      <w:pPr>
        <w:pStyle w:val="TextoFATEC"/>
      </w:pPr>
    </w:p>
    <w:p w14:paraId="3E7EE6C5" w14:textId="276733BD" w:rsidR="004D5E08" w:rsidRDefault="004D5E08" w:rsidP="004D5E08">
      <w:pPr>
        <w:pStyle w:val="TextoFATEC"/>
      </w:pPr>
      <w:r w:rsidRPr="00300184">
        <w:t>Como</w:t>
      </w:r>
      <w:r>
        <w:t xml:space="preserve"> Gestor Educa</w:t>
      </w:r>
      <w:r w:rsidR="00A4429C">
        <w:t>c</w:t>
      </w:r>
      <w:r>
        <w:t>ional ou Professores ou Aluno</w:t>
      </w:r>
    </w:p>
    <w:p w14:paraId="2567F281" w14:textId="65529D40" w:rsidR="004D5E08" w:rsidRDefault="004D5E08" w:rsidP="004D5E08">
      <w:pPr>
        <w:pStyle w:val="TextoFATEC"/>
      </w:pPr>
      <w:r w:rsidRPr="00300184">
        <w:lastRenderedPageBreak/>
        <w:t>Quero</w:t>
      </w:r>
      <w:r>
        <w:t xml:space="preserve"> acessar o formulário para responder</w:t>
      </w:r>
    </w:p>
    <w:p w14:paraId="1FCEF7A9" w14:textId="47DD1809" w:rsidR="004D5E08" w:rsidRDefault="004D5E08" w:rsidP="004D5E08">
      <w:pPr>
        <w:pStyle w:val="TextoFATEC"/>
      </w:pPr>
      <w:r w:rsidRPr="00300184">
        <w:t>Para</w:t>
      </w:r>
      <w:r>
        <w:t xml:space="preserve"> poder coletar informações dos entrevistados</w:t>
      </w:r>
    </w:p>
    <w:p w14:paraId="61FFDC18" w14:textId="77777777" w:rsidR="004D5E08" w:rsidRDefault="004D5E08" w:rsidP="004D5E08">
      <w:pPr>
        <w:pStyle w:val="TextoFATEC"/>
      </w:pPr>
    </w:p>
    <w:p w14:paraId="2FAB6C6C" w14:textId="77777777" w:rsidR="004D5E08" w:rsidRDefault="004D5E08" w:rsidP="004D5E08">
      <w:pPr>
        <w:pStyle w:val="TextoFATEC"/>
      </w:pPr>
      <w:r w:rsidRPr="00300184">
        <w:t>Prioridade</w:t>
      </w:r>
      <w:r>
        <w:t>: Alta</w:t>
      </w:r>
    </w:p>
    <w:p w14:paraId="5E6B2DB2" w14:textId="77777777" w:rsidR="004D5E08" w:rsidRDefault="004D5E08" w:rsidP="004D5E08">
      <w:pPr>
        <w:pStyle w:val="TextoFATEC"/>
      </w:pPr>
    </w:p>
    <w:p w14:paraId="2C68C1E8" w14:textId="3D38AE41" w:rsidR="004D5E08" w:rsidRDefault="004D5E08" w:rsidP="00A4429C">
      <w:pPr>
        <w:pStyle w:val="TextoFATEC"/>
      </w:pPr>
      <w:r w:rsidRPr="00300184">
        <w:t>Critérios de aceitação:</w:t>
      </w:r>
    </w:p>
    <w:p w14:paraId="41771D1D" w14:textId="2D6302A5" w:rsidR="004D5E08" w:rsidRDefault="004D5E08">
      <w:pPr>
        <w:pStyle w:val="TextoFATEC"/>
        <w:numPr>
          <w:ilvl w:val="0"/>
          <w:numId w:val="5"/>
        </w:numPr>
      </w:pPr>
      <w:r>
        <w:t>Deve permitir colocar a respectiva senha da pesquisa correspondente</w:t>
      </w:r>
    </w:p>
    <w:p w14:paraId="7761C74B" w14:textId="61CAD5C1" w:rsidR="004D5E08" w:rsidRDefault="004D5E08">
      <w:pPr>
        <w:pStyle w:val="TextoFATEC"/>
        <w:numPr>
          <w:ilvl w:val="0"/>
          <w:numId w:val="5"/>
        </w:numPr>
      </w:pPr>
      <w:r>
        <w:t>Deve responder a pesquisa</w:t>
      </w:r>
    </w:p>
    <w:p w14:paraId="16AD50CA" w14:textId="11A4B934" w:rsidR="004D5E08" w:rsidRDefault="004D5E08">
      <w:pPr>
        <w:pStyle w:val="TextoFATEC"/>
        <w:numPr>
          <w:ilvl w:val="0"/>
          <w:numId w:val="5"/>
        </w:numPr>
      </w:pPr>
      <w:r>
        <w:t>Deve salvar as respostas no banco</w:t>
      </w:r>
    </w:p>
    <w:p w14:paraId="687EDFD5" w14:textId="77777777" w:rsidR="004D5E08" w:rsidRPr="004D5E08" w:rsidRDefault="004D5E08" w:rsidP="004D5E08">
      <w:pPr>
        <w:rPr>
          <w:lang w:eastAsia="pt-BR"/>
        </w:rPr>
      </w:pPr>
    </w:p>
    <w:p w14:paraId="41BCF66F" w14:textId="77777777" w:rsidR="001C5BDF" w:rsidRPr="001C5BDF" w:rsidRDefault="001C5BDF" w:rsidP="001C5BDF">
      <w:pPr>
        <w:suppressAutoHyphens w:val="0"/>
        <w:spacing w:after="160" w:line="278" w:lineRule="auto"/>
        <w:ind w:left="1440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0946C88F" w14:textId="77777777" w:rsidR="001C5BDF" w:rsidRPr="001C5BDF" w:rsidRDefault="001C5BDF" w:rsidP="001C5BDF">
      <w:pPr>
        <w:suppressAutoHyphens w:val="0"/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>FP1: Acesso à pesquisa (Alunos/Gestores educacionais/Professores)</w:t>
      </w:r>
      <w:r w:rsidRPr="001C5BDF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br/>
      </w:r>
    </w:p>
    <w:p w14:paraId="7B88CD51" w14:textId="77777777" w:rsidR="001C5BDF" w:rsidRPr="001C5BDF" w:rsidRDefault="001C5BDF" w:rsidP="00A4429C">
      <w:pPr>
        <w:suppressAutoHyphens w:val="0"/>
        <w:spacing w:after="160" w:line="278" w:lineRule="auto"/>
        <w:ind w:firstLine="709"/>
        <w:rPr>
          <w:rFonts w:ascii="Aptos" w:eastAsia="Aptos" w:hAnsi="Aptos"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kern w:val="2"/>
          <w:lang w:eastAsia="en-US"/>
          <w14:ligatures w14:val="standardContextual"/>
        </w:rPr>
        <w:t>1. Sistema carrega o app na interface padrão;</w:t>
      </w:r>
    </w:p>
    <w:p w14:paraId="4A39A58B" w14:textId="77777777" w:rsidR="001C5BDF" w:rsidRPr="001C5BDF" w:rsidRDefault="001C5BDF" w:rsidP="00A4429C">
      <w:pPr>
        <w:suppressAutoHyphens w:val="0"/>
        <w:spacing w:after="160" w:line="278" w:lineRule="auto"/>
        <w:ind w:left="709"/>
        <w:rPr>
          <w:rFonts w:ascii="Aptos" w:eastAsia="Aptos" w:hAnsi="Aptos"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kern w:val="2"/>
          <w:lang w:eastAsia="en-US"/>
          <w14:ligatures w14:val="standardContextual"/>
        </w:rPr>
        <w:t>2. Interface solicita senha para acessar a pesquisa;</w:t>
      </w:r>
      <w:r w:rsidRPr="001C5BDF">
        <w:rPr>
          <w:rFonts w:ascii="Aptos" w:eastAsia="Aptos" w:hAnsi="Aptos"/>
          <w:kern w:val="2"/>
          <w:lang w:eastAsia="en-US"/>
          <w14:ligatures w14:val="standardContextual"/>
        </w:rPr>
        <w:br/>
        <w:t>3. Ator insere a senha;</w:t>
      </w:r>
      <w:r w:rsidRPr="001C5BDF">
        <w:rPr>
          <w:rFonts w:ascii="Aptos" w:eastAsia="Aptos" w:hAnsi="Aptos"/>
          <w:kern w:val="2"/>
          <w:lang w:eastAsia="en-US"/>
          <w14:ligatures w14:val="standardContextual"/>
        </w:rPr>
        <w:br/>
        <w:t>4. Sistema válida a Senha;</w:t>
      </w:r>
      <w:r w:rsidRPr="001C5BDF">
        <w:rPr>
          <w:rFonts w:ascii="Aptos" w:eastAsia="Aptos" w:hAnsi="Aptos"/>
          <w:kern w:val="2"/>
          <w:lang w:eastAsia="en-US"/>
          <w14:ligatures w14:val="standardContextual"/>
        </w:rPr>
        <w:br/>
        <w:t>5. Sistema Identifica o ator;</w:t>
      </w:r>
      <w:r w:rsidRPr="001C5BDF">
        <w:rPr>
          <w:rFonts w:ascii="Aptos" w:eastAsia="Aptos" w:hAnsi="Aptos"/>
          <w:kern w:val="2"/>
          <w:lang w:eastAsia="en-US"/>
          <w14:ligatures w14:val="standardContextual"/>
        </w:rPr>
        <w:br/>
        <w:t>6. Sistema exibe o questionário;</w:t>
      </w:r>
      <w:r w:rsidRPr="001C5BDF">
        <w:rPr>
          <w:rFonts w:ascii="Aptos" w:eastAsia="Aptos" w:hAnsi="Aptos"/>
          <w:kern w:val="2"/>
          <w:lang w:eastAsia="en-US"/>
          <w14:ligatures w14:val="standardContextual"/>
        </w:rPr>
        <w:br/>
        <w:t>7. Ator responde às perguntas;</w:t>
      </w:r>
      <w:r w:rsidRPr="001C5BDF">
        <w:rPr>
          <w:rFonts w:ascii="Aptos" w:eastAsia="Aptos" w:hAnsi="Aptos"/>
          <w:kern w:val="2"/>
          <w:lang w:eastAsia="en-US"/>
          <w14:ligatures w14:val="standardContextual"/>
        </w:rPr>
        <w:br/>
        <w:t>8. Sistema solicita ao ator validar respostas e salvar resposta;</w:t>
      </w:r>
    </w:p>
    <w:p w14:paraId="2090AEEC" w14:textId="77777777" w:rsidR="001C5BDF" w:rsidRPr="001C5BDF" w:rsidRDefault="001C5BDF" w:rsidP="00A4429C">
      <w:pPr>
        <w:suppressAutoHyphens w:val="0"/>
        <w:spacing w:after="160" w:line="278" w:lineRule="auto"/>
        <w:ind w:left="709"/>
        <w:rPr>
          <w:rFonts w:ascii="Aptos" w:eastAsia="Aptos" w:hAnsi="Aptos"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kern w:val="2"/>
          <w:lang w:eastAsia="en-US"/>
          <w14:ligatures w14:val="standardContextual"/>
        </w:rPr>
        <w:t>9. Ator seleciona “Salvar respostas”;</w:t>
      </w:r>
      <w:r w:rsidRPr="001C5BDF">
        <w:rPr>
          <w:rFonts w:ascii="Aptos" w:eastAsia="Aptos" w:hAnsi="Aptos"/>
          <w:kern w:val="2"/>
          <w:lang w:eastAsia="en-US"/>
          <w14:ligatures w14:val="standardContextual"/>
        </w:rPr>
        <w:br/>
        <w:t>10. Sistema armazena as respostas no banco de dados;</w:t>
      </w:r>
      <w:r w:rsidRPr="001C5BDF">
        <w:rPr>
          <w:rFonts w:ascii="Aptos" w:eastAsia="Aptos" w:hAnsi="Aptos"/>
          <w:kern w:val="2"/>
          <w:lang w:eastAsia="en-US"/>
          <w14:ligatures w14:val="standardContextual"/>
        </w:rPr>
        <w:br/>
        <w:t>11. Sistema marca senha como utilizada;</w:t>
      </w:r>
      <w:r w:rsidRPr="001C5BDF">
        <w:rPr>
          <w:rFonts w:ascii="Aptos" w:eastAsia="Aptos" w:hAnsi="Aptos"/>
          <w:kern w:val="2"/>
          <w:lang w:eastAsia="en-US"/>
          <w14:ligatures w14:val="standardContextual"/>
        </w:rPr>
        <w:br/>
        <w:t>12. Sistema Finaliza a Pesquisa;</w:t>
      </w:r>
    </w:p>
    <w:p w14:paraId="69935D03" w14:textId="77777777" w:rsidR="001C5BDF" w:rsidRPr="001C5BDF" w:rsidRDefault="001C5BDF" w:rsidP="00A4429C">
      <w:pPr>
        <w:suppressAutoHyphens w:val="0"/>
        <w:spacing w:after="160" w:line="278" w:lineRule="auto"/>
        <w:ind w:left="709"/>
        <w:rPr>
          <w:rFonts w:ascii="Aptos" w:eastAsia="Aptos" w:hAnsi="Aptos"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kern w:val="2"/>
          <w:lang w:eastAsia="en-US"/>
          <w14:ligatures w14:val="standardContextual"/>
        </w:rPr>
        <w:t>13. Sistema exibe mensagem “Obrigado por participar!”</w:t>
      </w:r>
    </w:p>
    <w:p w14:paraId="55642EA7" w14:textId="77777777" w:rsidR="001C5BDF" w:rsidRPr="001C5BDF" w:rsidRDefault="001C5BDF" w:rsidP="00A4429C">
      <w:pPr>
        <w:suppressAutoHyphens w:val="0"/>
        <w:spacing w:after="160" w:line="278" w:lineRule="auto"/>
        <w:ind w:left="709"/>
        <w:rPr>
          <w:rFonts w:ascii="Aptos" w:eastAsia="Aptos" w:hAnsi="Aptos"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kern w:val="2"/>
          <w:lang w:eastAsia="en-US"/>
          <w14:ligatures w14:val="standardContextual"/>
        </w:rPr>
        <w:t>14. Sistema exibe caixa de texto para reiniciar a pesquisa.</w:t>
      </w:r>
    </w:p>
    <w:p w14:paraId="7F5EB274" w14:textId="77777777" w:rsidR="001C5BDF" w:rsidRPr="001C5BDF" w:rsidRDefault="001C5BDF" w:rsidP="00A4429C">
      <w:pPr>
        <w:suppressAutoHyphens w:val="0"/>
        <w:spacing w:after="160" w:line="278" w:lineRule="auto"/>
        <w:ind w:left="709"/>
        <w:rPr>
          <w:rFonts w:ascii="Aptos" w:eastAsia="Aptos" w:hAnsi="Aptos"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kern w:val="2"/>
          <w:lang w:eastAsia="en-US"/>
          <w14:ligatures w14:val="standardContextual"/>
        </w:rPr>
        <w:t>15. Sistema retorna a etapa 1</w:t>
      </w:r>
    </w:p>
    <w:p w14:paraId="6EF0FAA8" w14:textId="77777777" w:rsidR="001C5BDF" w:rsidRPr="001C5BDF" w:rsidRDefault="001C5BDF" w:rsidP="001C5BDF">
      <w:pPr>
        <w:suppressAutoHyphens w:val="0"/>
        <w:spacing w:after="160" w:line="278" w:lineRule="auto"/>
        <w:ind w:left="1440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2DCCFC3D" w14:textId="77777777" w:rsidR="001C5BDF" w:rsidRPr="001C5BDF" w:rsidRDefault="001C5BDF" w:rsidP="001C5BDF">
      <w:pPr>
        <w:suppressAutoHyphens w:val="0"/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>FA1. Ator insere senha invalida ou incorreta</w:t>
      </w:r>
    </w:p>
    <w:p w14:paraId="2BF577B8" w14:textId="77777777" w:rsidR="001C5BDF" w:rsidRPr="001C5BDF" w:rsidRDefault="001C5BDF">
      <w:pPr>
        <w:numPr>
          <w:ilvl w:val="0"/>
          <w:numId w:val="15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kern w:val="2"/>
          <w:lang w:eastAsia="en-US"/>
          <w14:ligatures w14:val="standardContextual"/>
        </w:rPr>
        <w:t>INICIA NO FP1 – Acesso à pesquisa etapa 4</w:t>
      </w:r>
    </w:p>
    <w:p w14:paraId="02FE933B" w14:textId="77777777" w:rsidR="001C5BDF" w:rsidRPr="001C5BDF" w:rsidRDefault="001C5BDF">
      <w:pPr>
        <w:numPr>
          <w:ilvl w:val="0"/>
          <w:numId w:val="16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kern w:val="2"/>
          <w:lang w:eastAsia="en-US"/>
          <w14:ligatures w14:val="standardContextual"/>
        </w:rPr>
        <w:t>Caso senha digitada estiver incorreta ou no formato inválido o sistema exibirá a mensagem “A senha digitada não confere”.</w:t>
      </w:r>
    </w:p>
    <w:p w14:paraId="7B62F98C" w14:textId="77777777" w:rsidR="001C5BDF" w:rsidRPr="001C5BDF" w:rsidRDefault="001C5BDF">
      <w:pPr>
        <w:numPr>
          <w:ilvl w:val="0"/>
          <w:numId w:val="16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kern w:val="2"/>
          <w:lang w:eastAsia="en-US"/>
          <w14:ligatures w14:val="standardContextual"/>
        </w:rPr>
        <w:lastRenderedPageBreak/>
        <w:t>Sistema contabiliza uma (1) tentativa não sucedida de acesso.</w:t>
      </w:r>
    </w:p>
    <w:p w14:paraId="1F0C7C21" w14:textId="77777777" w:rsidR="001C5BDF" w:rsidRPr="001C5BDF" w:rsidRDefault="001C5BDF">
      <w:pPr>
        <w:numPr>
          <w:ilvl w:val="0"/>
          <w:numId w:val="16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kern w:val="2"/>
          <w:lang w:eastAsia="en-US"/>
          <w14:ligatures w14:val="standardContextual"/>
        </w:rPr>
        <w:t>O sistema retornará a etapa 2.</w:t>
      </w:r>
    </w:p>
    <w:p w14:paraId="3D02C9BE" w14:textId="77777777" w:rsidR="001C5BDF" w:rsidRPr="001C5BDF" w:rsidRDefault="001C5BDF" w:rsidP="001C5BDF">
      <w:pPr>
        <w:suppressAutoHyphens w:val="0"/>
        <w:spacing w:after="160" w:line="278" w:lineRule="auto"/>
        <w:ind w:left="1440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2F024A01" w14:textId="77777777" w:rsidR="001C5BDF" w:rsidRPr="001C5BDF" w:rsidRDefault="001C5BDF" w:rsidP="001C5BDF">
      <w:pPr>
        <w:suppressAutoHyphens w:val="0"/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 xml:space="preserve">FA2. Ator insere senha incorreta diversas vezes </w:t>
      </w:r>
    </w:p>
    <w:p w14:paraId="05DDC2E3" w14:textId="77777777" w:rsidR="001C5BDF" w:rsidRDefault="001C5BDF">
      <w:pPr>
        <w:numPr>
          <w:ilvl w:val="0"/>
          <w:numId w:val="15"/>
        </w:numPr>
        <w:suppressAutoHyphens w:val="0"/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>INICIA NO FP1 – Acesso à pesquisa FA1 etapa 2</w:t>
      </w:r>
    </w:p>
    <w:p w14:paraId="41D5D3E5" w14:textId="77777777" w:rsidR="001C5BDF" w:rsidRPr="001C5BDF" w:rsidRDefault="001C5BDF">
      <w:pPr>
        <w:numPr>
          <w:ilvl w:val="0"/>
          <w:numId w:val="16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kern w:val="2"/>
          <w:lang w:eastAsia="en-US"/>
          <w14:ligatures w14:val="standardContextual"/>
        </w:rPr>
        <w:t>Caso sistema contabilizar 5 tentativas incorretas, se tornará temporariamente indisponível para realizar novas tentativas de acesso por 5 minutos.</w:t>
      </w:r>
    </w:p>
    <w:p w14:paraId="432ECE6F" w14:textId="77777777" w:rsidR="001C5BDF" w:rsidRPr="001C5BDF" w:rsidRDefault="001C5BDF">
      <w:pPr>
        <w:numPr>
          <w:ilvl w:val="0"/>
          <w:numId w:val="16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kern w:val="2"/>
          <w:lang w:eastAsia="en-US"/>
          <w14:ligatures w14:val="standardContextual"/>
        </w:rPr>
        <w:t>Se a contagem chegar a 10 o sistema bloqueia permanentemente a caixa de texto para inserir a senha.</w:t>
      </w:r>
    </w:p>
    <w:p w14:paraId="75B254C8" w14:textId="77777777" w:rsidR="001C5BDF" w:rsidRPr="001C5BDF" w:rsidRDefault="001C5BDF">
      <w:pPr>
        <w:numPr>
          <w:ilvl w:val="0"/>
          <w:numId w:val="16"/>
        </w:numPr>
        <w:suppressAutoHyphens w:val="0"/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kern w:val="2"/>
          <w:lang w:eastAsia="en-US"/>
          <w14:ligatures w14:val="standardContextual"/>
        </w:rPr>
        <w:t>O sistema retornará a etapa 2 e exibe a mensagem “Tentativas de acesso excedidas</w:t>
      </w:r>
      <w:r w:rsidRPr="001C5BDF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>”</w:t>
      </w:r>
    </w:p>
    <w:p w14:paraId="556B8267" w14:textId="77777777" w:rsidR="001C5BDF" w:rsidRPr="001C5BDF" w:rsidRDefault="001C5BDF" w:rsidP="001C5BDF">
      <w:pPr>
        <w:suppressAutoHyphens w:val="0"/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>FA3. Ator sai da pesquisa sem responder todas as perguntas</w:t>
      </w:r>
    </w:p>
    <w:p w14:paraId="18768C1A" w14:textId="77777777" w:rsidR="001C5BDF" w:rsidRPr="001C5BDF" w:rsidRDefault="001C5BDF">
      <w:pPr>
        <w:numPr>
          <w:ilvl w:val="0"/>
          <w:numId w:val="15"/>
        </w:numPr>
        <w:suppressAutoHyphens w:val="0"/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>INICIA NO FP1 - Acesso à pesquisa FP1 etapa 7</w:t>
      </w:r>
    </w:p>
    <w:p w14:paraId="16E97D64" w14:textId="77777777" w:rsidR="001C5BDF" w:rsidRPr="00A20754" w:rsidRDefault="001C5BDF">
      <w:pPr>
        <w:pStyle w:val="PargrafodaLista"/>
        <w:numPr>
          <w:ilvl w:val="0"/>
          <w:numId w:val="20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A20754">
        <w:rPr>
          <w:rFonts w:ascii="Aptos" w:eastAsia="Aptos" w:hAnsi="Aptos"/>
          <w:kern w:val="2"/>
          <w:lang w:eastAsia="en-US"/>
          <w14:ligatures w14:val="standardContextual"/>
        </w:rPr>
        <w:t>Caso usuário saia da pesquisa, o sistema salvará localmente as respostas e guardará num arquivo de cache.</w:t>
      </w:r>
    </w:p>
    <w:p w14:paraId="167C24CC" w14:textId="77777777" w:rsidR="001C5BDF" w:rsidRPr="00A20754" w:rsidRDefault="001C5BDF">
      <w:pPr>
        <w:pStyle w:val="PargrafodaLista"/>
        <w:numPr>
          <w:ilvl w:val="0"/>
          <w:numId w:val="20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A20754">
        <w:rPr>
          <w:rFonts w:ascii="Aptos" w:eastAsia="Aptos" w:hAnsi="Aptos"/>
          <w:kern w:val="2"/>
          <w:lang w:eastAsia="en-US"/>
          <w14:ligatures w14:val="standardContextual"/>
        </w:rPr>
        <w:t>Para acessar novamente a pesquisa de onde parou, o sistema retornará a etapa 1.</w:t>
      </w:r>
    </w:p>
    <w:p w14:paraId="339C53D1" w14:textId="77777777" w:rsidR="001C5BDF" w:rsidRPr="001C5BDF" w:rsidRDefault="001C5BDF" w:rsidP="001C5BDF">
      <w:pPr>
        <w:suppressAutoHyphens w:val="0"/>
        <w:spacing w:after="160" w:line="278" w:lineRule="auto"/>
        <w:ind w:left="360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</w:p>
    <w:p w14:paraId="0F484B20" w14:textId="77777777" w:rsidR="001C5BDF" w:rsidRPr="001C5BDF" w:rsidRDefault="001C5BDF" w:rsidP="001C5BDF">
      <w:pPr>
        <w:suppressAutoHyphens w:val="0"/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>FA4. Ator não finaliza a pesquisa na etapa 8</w:t>
      </w:r>
    </w:p>
    <w:p w14:paraId="6376C810" w14:textId="77777777" w:rsidR="001C5BDF" w:rsidRPr="001C5BDF" w:rsidRDefault="001C5BDF">
      <w:pPr>
        <w:numPr>
          <w:ilvl w:val="0"/>
          <w:numId w:val="15"/>
        </w:numPr>
        <w:suppressAutoHyphens w:val="0"/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>INICIA NO FP1 - Acesso à pesquisa FP1 etapa 8</w:t>
      </w:r>
    </w:p>
    <w:p w14:paraId="5EE60BEA" w14:textId="77777777" w:rsidR="001C5BDF" w:rsidRPr="00A20754" w:rsidRDefault="001C5BDF">
      <w:pPr>
        <w:pStyle w:val="PargrafodaLista"/>
        <w:numPr>
          <w:ilvl w:val="0"/>
          <w:numId w:val="21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A20754">
        <w:rPr>
          <w:rFonts w:ascii="Aptos" w:eastAsia="Aptos" w:hAnsi="Aptos"/>
          <w:kern w:val="2"/>
          <w:lang w:eastAsia="en-US"/>
          <w14:ligatures w14:val="standardContextual"/>
        </w:rPr>
        <w:t>Sistema salvará localmente as respostas e guardará num arquivo de cache.</w:t>
      </w:r>
    </w:p>
    <w:p w14:paraId="3A6404BF" w14:textId="77777777" w:rsidR="001C5BDF" w:rsidRDefault="001C5BDF">
      <w:pPr>
        <w:pStyle w:val="PargrafodaLista"/>
        <w:numPr>
          <w:ilvl w:val="0"/>
          <w:numId w:val="21"/>
        </w:num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A20754">
        <w:rPr>
          <w:rFonts w:ascii="Aptos" w:eastAsia="Aptos" w:hAnsi="Aptos"/>
          <w:kern w:val="2"/>
          <w:lang w:eastAsia="en-US"/>
          <w14:ligatures w14:val="standardContextual"/>
        </w:rPr>
        <w:t>Para acessar novamente a pesquisa de onde parou, o sistema retornará a etapa 1.</w:t>
      </w:r>
    </w:p>
    <w:p w14:paraId="3744078A" w14:textId="77777777" w:rsidR="00A70BE6" w:rsidRDefault="00A70BE6" w:rsidP="00A70BE6">
      <w:p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299BDCEA" w14:textId="77777777" w:rsidR="00A70BE6" w:rsidRDefault="00A70BE6" w:rsidP="00A70BE6">
      <w:p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75F558D7" w14:textId="77777777" w:rsidR="00A70BE6" w:rsidRDefault="00A70BE6" w:rsidP="00A70BE6">
      <w:p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196FECDD" w14:textId="77777777" w:rsidR="00A70BE6" w:rsidRDefault="00A70BE6" w:rsidP="00A70BE6">
      <w:p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7866C730" w14:textId="77777777" w:rsidR="00A70BE6" w:rsidRDefault="00A70BE6" w:rsidP="00A70BE6">
      <w:p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504AD4C2" w14:textId="77777777" w:rsidR="00A70BE6" w:rsidRPr="00A70BE6" w:rsidRDefault="00A70BE6" w:rsidP="00A70BE6">
      <w:p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41DCA2B6" w14:textId="336072D9" w:rsidR="00191D70" w:rsidRPr="00FE10A2" w:rsidRDefault="00191D70" w:rsidP="00191D70">
      <w:pPr>
        <w:pStyle w:val="Ttulo1"/>
      </w:pPr>
      <w:bookmarkStart w:id="4" w:name="_Toc232530585"/>
      <w:r>
        <w:rPr>
          <w:rStyle w:val="Ttulo1Char"/>
          <w:b/>
          <w:bCs/>
          <w:caps/>
        </w:rPr>
        <w:lastRenderedPageBreak/>
        <w:t>épico 4 – DASHBOARD gestão de pesquisas</w:t>
      </w:r>
      <w:bookmarkEnd w:id="4"/>
      <w:r w:rsidRPr="00FE10A2">
        <w:t xml:space="preserve"> </w:t>
      </w:r>
    </w:p>
    <w:p w14:paraId="3DE184A5" w14:textId="77777777" w:rsidR="00191D70" w:rsidRPr="00191D70" w:rsidRDefault="00191D70" w:rsidP="00191D70">
      <w:p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2D95DF5B" w14:textId="473459DD" w:rsidR="00191D70" w:rsidRDefault="00E13E0C" w:rsidP="00191D70">
      <w:pPr>
        <w:suppressAutoHyphens w:val="0"/>
        <w:spacing w:after="160" w:line="278" w:lineRule="auto"/>
        <w:ind w:left="360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>
        <w:rPr>
          <w:noProof/>
        </w:rPr>
        <w:drawing>
          <wp:inline distT="0" distB="0" distL="0" distR="0" wp14:anchorId="3B4D0FCA" wp14:editId="16639EE3">
            <wp:extent cx="5486400" cy="4291330"/>
            <wp:effectExtent l="0" t="0" r="0" b="0"/>
            <wp:docPr id="172930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01759" name="Picture 172930175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191E1" w14:textId="6D970285" w:rsidR="00191D70" w:rsidRPr="00300184" w:rsidRDefault="00191D70" w:rsidP="00191D70">
      <w:pPr>
        <w:pStyle w:val="TextoFATEC"/>
        <w:rPr>
          <w:bCs/>
        </w:rPr>
      </w:pPr>
      <w:r w:rsidRPr="00300184">
        <w:t xml:space="preserve">US01 – </w:t>
      </w:r>
      <w:r>
        <w:t>Dashboard</w:t>
      </w:r>
    </w:p>
    <w:p w14:paraId="7A06191C" w14:textId="77777777" w:rsidR="00191D70" w:rsidRDefault="00191D70" w:rsidP="00191D70">
      <w:pPr>
        <w:pStyle w:val="TextoFATEC"/>
      </w:pPr>
    </w:p>
    <w:p w14:paraId="56FE461A" w14:textId="5D64DFDC" w:rsidR="00191D70" w:rsidRDefault="00191D70" w:rsidP="00191D70">
      <w:pPr>
        <w:pStyle w:val="TextoFATEC"/>
      </w:pPr>
      <w:r w:rsidRPr="00300184">
        <w:t>Como</w:t>
      </w:r>
      <w:r>
        <w:t xml:space="preserve"> Gestor Educacional</w:t>
      </w:r>
    </w:p>
    <w:p w14:paraId="73D438D2" w14:textId="2829AC7C" w:rsidR="00191D70" w:rsidRDefault="00191D70" w:rsidP="00191D70">
      <w:pPr>
        <w:pStyle w:val="TextoFATEC"/>
      </w:pPr>
      <w:r w:rsidRPr="00300184">
        <w:t>Quero</w:t>
      </w:r>
      <w:r>
        <w:t xml:space="preserve"> gerar um Dashboard com o resultado da pesquisa</w:t>
      </w:r>
    </w:p>
    <w:p w14:paraId="2F94C747" w14:textId="77777777" w:rsidR="00191D70" w:rsidRDefault="00191D70" w:rsidP="00191D70">
      <w:pPr>
        <w:pStyle w:val="TextoFATEC"/>
      </w:pPr>
      <w:r w:rsidRPr="00300184">
        <w:t>Para</w:t>
      </w:r>
      <w:r>
        <w:t xml:space="preserve"> poder coletar informações dos entrevistados</w:t>
      </w:r>
    </w:p>
    <w:p w14:paraId="79ADB359" w14:textId="77777777" w:rsidR="00191D70" w:rsidRDefault="00191D70" w:rsidP="00191D70">
      <w:pPr>
        <w:pStyle w:val="TextoFATEC"/>
      </w:pPr>
    </w:p>
    <w:p w14:paraId="17C66541" w14:textId="77777777" w:rsidR="00191D70" w:rsidRDefault="00191D70" w:rsidP="00191D70">
      <w:pPr>
        <w:pStyle w:val="TextoFATEC"/>
      </w:pPr>
      <w:r w:rsidRPr="00300184">
        <w:t>Prioridade</w:t>
      </w:r>
      <w:r>
        <w:t>: Alta</w:t>
      </w:r>
    </w:p>
    <w:p w14:paraId="31273546" w14:textId="77777777" w:rsidR="00191D70" w:rsidRDefault="00191D70" w:rsidP="00191D70">
      <w:pPr>
        <w:pStyle w:val="TextoFATEC"/>
      </w:pPr>
    </w:p>
    <w:p w14:paraId="48337CEB" w14:textId="77777777" w:rsidR="00191D70" w:rsidRDefault="00191D70" w:rsidP="00191D70">
      <w:pPr>
        <w:pStyle w:val="TextoFATEC"/>
      </w:pPr>
      <w:r w:rsidRPr="00300184">
        <w:t>Critérios de aceitação:</w:t>
      </w:r>
    </w:p>
    <w:p w14:paraId="2657D971" w14:textId="70ADAC55" w:rsidR="00191D70" w:rsidRDefault="00191D70" w:rsidP="00191D70">
      <w:pPr>
        <w:pStyle w:val="TextoFATEC"/>
        <w:numPr>
          <w:ilvl w:val="0"/>
          <w:numId w:val="5"/>
        </w:numPr>
      </w:pPr>
      <w:r>
        <w:t>Deve imprimir na tela os resultados da pesquisa selecionada</w:t>
      </w:r>
    </w:p>
    <w:p w14:paraId="7A69B159" w14:textId="77777777" w:rsidR="00191D70" w:rsidRDefault="00191D70" w:rsidP="00191D70">
      <w:pPr>
        <w:pStyle w:val="TextoFATEC"/>
        <w:ind w:firstLine="0"/>
      </w:pPr>
    </w:p>
    <w:p w14:paraId="62C91807" w14:textId="77777777" w:rsidR="00A70BE6" w:rsidRDefault="00191D70" w:rsidP="00191D70">
      <w:pPr>
        <w:suppressAutoHyphens w:val="0"/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  <w:r w:rsidRPr="001C5BDF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 xml:space="preserve">FP1: </w:t>
      </w:r>
      <w:r w:rsidR="00A70BE6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>Dashboard</w:t>
      </w:r>
    </w:p>
    <w:p w14:paraId="71D31A23" w14:textId="61D10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Gestor Educacional realiza login no sistema. </w:t>
      </w:r>
    </w:p>
    <w:p w14:paraId="4A9E9DA9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sistema valida as credenciais de acesso. </w:t>
      </w:r>
    </w:p>
    <w:p w14:paraId="42133A6E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lastRenderedPageBreak/>
        <w:t xml:space="preserve">O sistema exibe o Dashboard Administrativo. </w:t>
      </w:r>
    </w:p>
    <w:p w14:paraId="76B56639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Gestor seleciona os filtros desejados: </w:t>
      </w:r>
    </w:p>
    <w:p w14:paraId="281F97DD" w14:textId="77777777" w:rsidR="00A70BE6" w:rsidRPr="00A70BE6" w:rsidRDefault="00A70BE6" w:rsidP="00A70BE6">
      <w:pPr>
        <w:pStyle w:val="PargrafodaLista"/>
        <w:numPr>
          <w:ilvl w:val="0"/>
          <w:numId w:val="23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Pesquisa; </w:t>
      </w:r>
    </w:p>
    <w:p w14:paraId="5F11B633" w14:textId="77777777" w:rsidR="00A70BE6" w:rsidRPr="00A70BE6" w:rsidRDefault="00A70BE6" w:rsidP="00A70BE6">
      <w:pPr>
        <w:pStyle w:val="PargrafodaLista"/>
        <w:numPr>
          <w:ilvl w:val="0"/>
          <w:numId w:val="23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Categoria; </w:t>
      </w:r>
    </w:p>
    <w:p w14:paraId="4587B637" w14:textId="77777777" w:rsidR="00A70BE6" w:rsidRPr="00A70BE6" w:rsidRDefault="00A70BE6" w:rsidP="00A70BE6">
      <w:pPr>
        <w:pStyle w:val="PargrafodaLista"/>
        <w:numPr>
          <w:ilvl w:val="0"/>
          <w:numId w:val="23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Período; </w:t>
      </w:r>
    </w:p>
    <w:p w14:paraId="02664735" w14:textId="77777777" w:rsidR="00A70BE6" w:rsidRPr="00A70BE6" w:rsidRDefault="00A70BE6" w:rsidP="00A70BE6">
      <w:pPr>
        <w:pStyle w:val="PargrafodaLista"/>
        <w:numPr>
          <w:ilvl w:val="0"/>
          <w:numId w:val="23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Status. </w:t>
      </w:r>
    </w:p>
    <w:p w14:paraId="28C66CF6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sistema processa os filtros informados. </w:t>
      </w:r>
    </w:p>
    <w:p w14:paraId="5F4ECF64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sistema calcula e exibe os indicadores principais (KPIs): </w:t>
      </w:r>
    </w:p>
    <w:p w14:paraId="6D771EBE" w14:textId="77777777" w:rsidR="00A70BE6" w:rsidRPr="00A70BE6" w:rsidRDefault="00A70BE6" w:rsidP="00A70BE6">
      <w:pPr>
        <w:pStyle w:val="PargrafodaLista"/>
        <w:numPr>
          <w:ilvl w:val="0"/>
          <w:numId w:val="24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Total de Pesquisas; </w:t>
      </w:r>
    </w:p>
    <w:p w14:paraId="0DE3630D" w14:textId="77777777" w:rsidR="00A70BE6" w:rsidRPr="00A70BE6" w:rsidRDefault="00A70BE6" w:rsidP="00A70BE6">
      <w:pPr>
        <w:pStyle w:val="PargrafodaLista"/>
        <w:numPr>
          <w:ilvl w:val="0"/>
          <w:numId w:val="24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Senhas Geradas; </w:t>
      </w:r>
    </w:p>
    <w:p w14:paraId="675B9F4B" w14:textId="77777777" w:rsidR="00A70BE6" w:rsidRPr="00A70BE6" w:rsidRDefault="00A70BE6" w:rsidP="00A70BE6">
      <w:pPr>
        <w:pStyle w:val="PargrafodaLista"/>
        <w:numPr>
          <w:ilvl w:val="0"/>
          <w:numId w:val="24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Respostas Recebidas; </w:t>
      </w:r>
    </w:p>
    <w:p w14:paraId="40FAFB94" w14:textId="77777777" w:rsidR="00A70BE6" w:rsidRPr="00A70BE6" w:rsidRDefault="00A70BE6" w:rsidP="00A70BE6">
      <w:pPr>
        <w:pStyle w:val="PargrafodaLista"/>
        <w:numPr>
          <w:ilvl w:val="0"/>
          <w:numId w:val="24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Taxa de Participação; </w:t>
      </w:r>
    </w:p>
    <w:p w14:paraId="779235DA" w14:textId="77777777" w:rsidR="00A70BE6" w:rsidRPr="00A70BE6" w:rsidRDefault="00A70BE6" w:rsidP="00A70BE6">
      <w:pPr>
        <w:pStyle w:val="PargrafodaLista"/>
        <w:numPr>
          <w:ilvl w:val="0"/>
          <w:numId w:val="24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Pesquisas Ativas; </w:t>
      </w:r>
    </w:p>
    <w:p w14:paraId="3F28EB46" w14:textId="77777777" w:rsidR="00A70BE6" w:rsidRPr="00A70BE6" w:rsidRDefault="00A70BE6" w:rsidP="00A70BE6">
      <w:pPr>
        <w:pStyle w:val="PargrafodaLista"/>
        <w:numPr>
          <w:ilvl w:val="0"/>
          <w:numId w:val="24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Pesquisas Encerradas. </w:t>
      </w:r>
    </w:p>
    <w:p w14:paraId="1FD6B8AB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sistema exibe o gráfico de Participação por Categoria. </w:t>
      </w:r>
    </w:p>
    <w:p w14:paraId="0B77429A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sistema exibe o gráfico de Utilização das Senhas. </w:t>
      </w:r>
    </w:p>
    <w:p w14:paraId="7942D68C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sistema exibe o gráfico de Evolução das Respostas. </w:t>
      </w:r>
    </w:p>
    <w:p w14:paraId="142DB970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sistema exibe o gráfico de Status das Pesquisas. </w:t>
      </w:r>
    </w:p>
    <w:p w14:paraId="392FCBD7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sistema exibe os Resultados das Perguntas. </w:t>
      </w:r>
    </w:p>
    <w:p w14:paraId="79ABBBE3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sistema exibe a Comparação entre Categorias. </w:t>
      </w:r>
    </w:p>
    <w:p w14:paraId="4C53E9ED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sistema exibe os Comentários das Questões Abertas. </w:t>
      </w:r>
    </w:p>
    <w:p w14:paraId="4A4209AE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sistema exibe os Indicadores de Segurança: </w:t>
      </w:r>
    </w:p>
    <w:p w14:paraId="627A3738" w14:textId="77777777" w:rsidR="00A70BE6" w:rsidRPr="00A70BE6" w:rsidRDefault="00A70BE6" w:rsidP="00A70BE6">
      <w:pPr>
        <w:pStyle w:val="PargrafodaLista"/>
        <w:numPr>
          <w:ilvl w:val="0"/>
          <w:numId w:val="25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Total de Logins Administrativos; </w:t>
      </w:r>
    </w:p>
    <w:p w14:paraId="05A5457A" w14:textId="77777777" w:rsidR="00A70BE6" w:rsidRPr="00A70BE6" w:rsidRDefault="00A70BE6" w:rsidP="00A70BE6">
      <w:pPr>
        <w:pStyle w:val="PargrafodaLista"/>
        <w:numPr>
          <w:ilvl w:val="0"/>
          <w:numId w:val="25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Tentativas de Acesso Inválidas; </w:t>
      </w:r>
    </w:p>
    <w:p w14:paraId="3066FC8A" w14:textId="77777777" w:rsidR="00A70BE6" w:rsidRPr="00A70BE6" w:rsidRDefault="00A70BE6" w:rsidP="00A70BE6">
      <w:pPr>
        <w:pStyle w:val="PargrafodaLista"/>
        <w:numPr>
          <w:ilvl w:val="0"/>
          <w:numId w:val="25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>Senhas Reutilizadas Bloqueadas</w:t>
      </w:r>
    </w:p>
    <w:p w14:paraId="79F2FBD7" w14:textId="77777777" w:rsidR="00A70BE6" w:rsidRPr="00A70BE6" w:rsidRDefault="00A70BE6" w:rsidP="00A70BE6">
      <w:pPr>
        <w:pStyle w:val="PargrafodaLista"/>
        <w:numPr>
          <w:ilvl w:val="0"/>
          <w:numId w:val="25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Usuários Ativos. </w:t>
      </w:r>
    </w:p>
    <w:p w14:paraId="79B472C5" w14:textId="38B4BEA4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Gestor analisa as informações apresentadas. </w:t>
      </w:r>
    </w:p>
    <w:p w14:paraId="1AA3DF96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O Gestor pode solicitar a geração de relatórios. </w:t>
      </w:r>
    </w:p>
    <w:p w14:paraId="1BC54640" w14:textId="77777777" w:rsidR="00A70BE6" w:rsidRPr="00A70BE6" w:rsidRDefault="00A70BE6" w:rsidP="00A70BE6">
      <w:pPr>
        <w:numPr>
          <w:ilvl w:val="0"/>
          <w:numId w:val="22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>O caso de uso é encerrado.</w:t>
      </w:r>
    </w:p>
    <w:p w14:paraId="6FC59EC3" w14:textId="77777777" w:rsidR="00A70BE6" w:rsidRPr="003C0480" w:rsidRDefault="00191D70" w:rsidP="00A70BE6">
      <w:pPr>
        <w:pStyle w:val="TextoFATEC"/>
        <w:ind w:firstLine="0"/>
      </w:pPr>
      <w:r w:rsidRPr="001C5BDF">
        <w:rPr>
          <w:rFonts w:ascii="Aptos" w:eastAsia="Aptos" w:hAnsi="Aptos"/>
          <w:bCs/>
          <w:kern w:val="2"/>
          <w:lang w:eastAsia="en-US"/>
          <w14:ligatures w14:val="standardContextual"/>
        </w:rPr>
        <w:br/>
      </w:r>
      <w:r w:rsidR="00A70BE6" w:rsidRPr="00A70BE6">
        <w:t>FA01 – Alterar Filtros</w:t>
      </w:r>
    </w:p>
    <w:p w14:paraId="0B6893E2" w14:textId="77777777" w:rsidR="00A70BE6" w:rsidRPr="00A70BE6" w:rsidRDefault="00A70BE6" w:rsidP="00A70BE6">
      <w:pPr>
        <w:pStyle w:val="PargrafodaLista"/>
        <w:numPr>
          <w:ilvl w:val="0"/>
          <w:numId w:val="26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Inicia em "Selecionar Filtros". </w:t>
      </w:r>
    </w:p>
    <w:p w14:paraId="45FDEE16" w14:textId="77777777" w:rsidR="00A70BE6" w:rsidRPr="00A70BE6" w:rsidRDefault="00A70BE6" w:rsidP="00A70BE6">
      <w:pPr>
        <w:numPr>
          <w:ilvl w:val="0"/>
          <w:numId w:val="26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Gestor altera filtros. </w:t>
      </w:r>
    </w:p>
    <w:p w14:paraId="39A3A98B" w14:textId="77777777" w:rsidR="00A70BE6" w:rsidRPr="00A70BE6" w:rsidRDefault="00A70BE6" w:rsidP="00A70BE6">
      <w:pPr>
        <w:numPr>
          <w:ilvl w:val="0"/>
          <w:numId w:val="26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lastRenderedPageBreak/>
        <w:t xml:space="preserve">Sistema recarrega todos os gráficos e indicadores. </w:t>
      </w:r>
    </w:p>
    <w:p w14:paraId="56AC1462" w14:textId="77777777" w:rsidR="00A70BE6" w:rsidRDefault="00A70BE6" w:rsidP="00A70BE6">
      <w:pPr>
        <w:numPr>
          <w:ilvl w:val="0"/>
          <w:numId w:val="26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A70BE6">
        <w:rPr>
          <w:rFonts w:ascii="Aptos" w:eastAsia="Aptos" w:hAnsi="Aptos"/>
          <w:kern w:val="2"/>
          <w:lang w:eastAsia="en-US"/>
          <w14:ligatures w14:val="standardContextual"/>
        </w:rPr>
        <w:t xml:space="preserve">Retorna para etapa 3. </w:t>
      </w:r>
    </w:p>
    <w:p w14:paraId="33990CF3" w14:textId="77777777" w:rsidR="00A70BE6" w:rsidRPr="003C0480" w:rsidRDefault="00A70BE6" w:rsidP="005D6D5F">
      <w:pPr>
        <w:pStyle w:val="TextoFATEC"/>
        <w:ind w:firstLine="0"/>
      </w:pPr>
      <w:r w:rsidRPr="005D6D5F">
        <w:rPr>
          <w:rFonts w:ascii="Aptos" w:eastAsia="Aptos" w:hAnsi="Aptos"/>
          <w:bCs/>
          <w:kern w:val="2"/>
          <w:lang w:eastAsia="en-US"/>
          <w14:ligatures w14:val="standardContextual"/>
        </w:rPr>
        <w:t>FA02 – Atualização Automática</w:t>
      </w:r>
    </w:p>
    <w:p w14:paraId="119297C4" w14:textId="77777777" w:rsidR="00A70BE6" w:rsidRPr="005D6D5F" w:rsidRDefault="00A70BE6" w:rsidP="00A70BE6">
      <w:pPr>
        <w:numPr>
          <w:ilvl w:val="0"/>
          <w:numId w:val="27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 xml:space="preserve">Inicia após a exibição dos indicadores. </w:t>
      </w:r>
    </w:p>
    <w:p w14:paraId="3FD4EEFE" w14:textId="77777777" w:rsidR="00A70BE6" w:rsidRPr="005D6D5F" w:rsidRDefault="00A70BE6" w:rsidP="00A70BE6">
      <w:pPr>
        <w:numPr>
          <w:ilvl w:val="0"/>
          <w:numId w:val="27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 xml:space="preserve">Sistema atualiza os dados em tempo real. </w:t>
      </w:r>
    </w:p>
    <w:p w14:paraId="78E0DEB7" w14:textId="7824D289" w:rsidR="005D6D5F" w:rsidRDefault="00A70BE6" w:rsidP="005D6D5F">
      <w:pPr>
        <w:numPr>
          <w:ilvl w:val="0"/>
          <w:numId w:val="27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 xml:space="preserve">Retorna para etapa 3. </w:t>
      </w:r>
    </w:p>
    <w:p w14:paraId="592E7065" w14:textId="77777777" w:rsidR="005D6D5F" w:rsidRPr="005D6D5F" w:rsidRDefault="005D6D5F" w:rsidP="005D6D5F">
      <w:pPr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</w:pPr>
      <w:r w:rsidRPr="005D6D5F"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  <w:t>FA03 – Visualizar Detalhes</w:t>
      </w:r>
    </w:p>
    <w:p w14:paraId="659ABC43" w14:textId="77777777" w:rsidR="005D6D5F" w:rsidRPr="003C0480" w:rsidRDefault="005D6D5F" w:rsidP="005D6D5F">
      <w:pPr>
        <w:numPr>
          <w:ilvl w:val="0"/>
          <w:numId w:val="28"/>
        </w:numPr>
        <w:suppressAutoHyphens w:val="0"/>
        <w:spacing w:after="200"/>
      </w:pPr>
      <w:r w:rsidRPr="003C0480">
        <w:t xml:space="preserve">Inicia em qualquer gráfico. </w:t>
      </w:r>
    </w:p>
    <w:p w14:paraId="7C3553EB" w14:textId="77777777" w:rsidR="005D6D5F" w:rsidRPr="003C0480" w:rsidRDefault="005D6D5F" w:rsidP="005D6D5F">
      <w:pPr>
        <w:numPr>
          <w:ilvl w:val="0"/>
          <w:numId w:val="28"/>
        </w:numPr>
        <w:suppressAutoHyphens w:val="0"/>
        <w:spacing w:after="200"/>
      </w:pPr>
      <w:r w:rsidRPr="003C0480">
        <w:t xml:space="preserve">Gestor seleciona um gráfico. </w:t>
      </w:r>
    </w:p>
    <w:p w14:paraId="24E148B2" w14:textId="77777777" w:rsidR="005D6D5F" w:rsidRPr="003C0480" w:rsidRDefault="005D6D5F" w:rsidP="005D6D5F">
      <w:pPr>
        <w:numPr>
          <w:ilvl w:val="0"/>
          <w:numId w:val="28"/>
        </w:numPr>
        <w:suppressAutoHyphens w:val="0"/>
        <w:spacing w:after="200"/>
      </w:pPr>
      <w:r w:rsidRPr="003C0480">
        <w:t xml:space="preserve">Sistema apresenta informações detalhadas. </w:t>
      </w:r>
    </w:p>
    <w:p w14:paraId="71AEA4E9" w14:textId="77777777" w:rsidR="005D6D5F" w:rsidRDefault="005D6D5F" w:rsidP="005D6D5F">
      <w:pPr>
        <w:numPr>
          <w:ilvl w:val="0"/>
          <w:numId w:val="28"/>
        </w:numPr>
        <w:suppressAutoHyphens w:val="0"/>
        <w:spacing w:after="200"/>
      </w:pPr>
      <w:r w:rsidRPr="003C0480">
        <w:t xml:space="preserve">Retorna para </w:t>
      </w:r>
      <w:r>
        <w:t>etapa 3</w:t>
      </w:r>
      <w:r w:rsidRPr="003C0480">
        <w:t xml:space="preserve">. </w:t>
      </w:r>
    </w:p>
    <w:p w14:paraId="30D5A636" w14:textId="77777777" w:rsidR="005D6D5F" w:rsidRPr="005D6D5F" w:rsidRDefault="005D6D5F" w:rsidP="005D6D5F">
      <w:pPr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</w:pPr>
      <w:r w:rsidRPr="005D6D5F"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  <w:t>FE01 – Nenhum dado encontrado</w:t>
      </w:r>
    </w:p>
    <w:p w14:paraId="0F5630B3" w14:textId="77777777" w:rsidR="005D6D5F" w:rsidRPr="005D6D5F" w:rsidRDefault="005D6D5F" w:rsidP="005D6D5F">
      <w:pPr>
        <w:numPr>
          <w:ilvl w:val="0"/>
          <w:numId w:val="30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 xml:space="preserve">Inicia em "Aplicar Filtros". </w:t>
      </w:r>
    </w:p>
    <w:p w14:paraId="7896F6A6" w14:textId="77777777" w:rsidR="005D6D5F" w:rsidRPr="005D6D5F" w:rsidRDefault="005D6D5F" w:rsidP="005D6D5F">
      <w:pPr>
        <w:numPr>
          <w:ilvl w:val="0"/>
          <w:numId w:val="30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 xml:space="preserve">Sistema não encontra registros. </w:t>
      </w:r>
    </w:p>
    <w:p w14:paraId="52814447" w14:textId="77777777" w:rsidR="005D6D5F" w:rsidRPr="005D6D5F" w:rsidRDefault="005D6D5F" w:rsidP="005D6D5F">
      <w:pPr>
        <w:numPr>
          <w:ilvl w:val="0"/>
          <w:numId w:val="30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>Exibe mensagem:</w:t>
      </w:r>
      <w:r w:rsidRPr="005D6D5F">
        <w:rPr>
          <w:rFonts w:ascii="Aptos" w:eastAsia="Aptos" w:hAnsi="Aptos"/>
          <w:kern w:val="2"/>
          <w:lang w:eastAsia="en-US"/>
          <w14:ligatures w14:val="standardContextual"/>
        </w:rPr>
        <w:br/>
        <w:t xml:space="preserve">"Nenhum resultado encontrado para os filtros selecionados." </w:t>
      </w:r>
    </w:p>
    <w:p w14:paraId="442528F1" w14:textId="77777777" w:rsidR="005D6D5F" w:rsidRPr="005D6D5F" w:rsidRDefault="005D6D5F" w:rsidP="005D6D5F">
      <w:pPr>
        <w:numPr>
          <w:ilvl w:val="0"/>
          <w:numId w:val="30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 xml:space="preserve">Retorna para etapa 4. </w:t>
      </w:r>
    </w:p>
    <w:p w14:paraId="57F39461" w14:textId="77777777" w:rsidR="005D6D5F" w:rsidRPr="003C0480" w:rsidRDefault="005D6D5F" w:rsidP="005D6D5F">
      <w:r w:rsidRPr="005D6D5F"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  <w:t>FE02 – Erro ao carregar indicadores</w:t>
      </w:r>
    </w:p>
    <w:p w14:paraId="36903F0E" w14:textId="77777777" w:rsidR="005D6D5F" w:rsidRPr="005D6D5F" w:rsidRDefault="005D6D5F" w:rsidP="005D6D5F">
      <w:pPr>
        <w:numPr>
          <w:ilvl w:val="0"/>
          <w:numId w:val="30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 xml:space="preserve">Inicia em "Carregar Indicadores". </w:t>
      </w:r>
    </w:p>
    <w:p w14:paraId="56CFD28D" w14:textId="77777777" w:rsidR="005D6D5F" w:rsidRPr="005D6D5F" w:rsidRDefault="005D6D5F" w:rsidP="005D6D5F">
      <w:pPr>
        <w:numPr>
          <w:ilvl w:val="0"/>
          <w:numId w:val="30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 xml:space="preserve">Sistema detecta falha na consulta. </w:t>
      </w:r>
    </w:p>
    <w:p w14:paraId="7DCD5C96" w14:textId="77777777" w:rsidR="005D6D5F" w:rsidRPr="005D6D5F" w:rsidRDefault="005D6D5F" w:rsidP="005D6D5F">
      <w:pPr>
        <w:numPr>
          <w:ilvl w:val="0"/>
          <w:numId w:val="30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 xml:space="preserve">Exibe mensagem de erro. </w:t>
      </w:r>
    </w:p>
    <w:p w14:paraId="4A65DFE0" w14:textId="77777777" w:rsidR="005D6D5F" w:rsidRPr="005D6D5F" w:rsidRDefault="005D6D5F" w:rsidP="005D6D5F">
      <w:pPr>
        <w:numPr>
          <w:ilvl w:val="0"/>
          <w:numId w:val="30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 xml:space="preserve">Retorna para etapa 3. </w:t>
      </w:r>
    </w:p>
    <w:p w14:paraId="5E7FD740" w14:textId="77777777" w:rsidR="005D6D5F" w:rsidRPr="005D6D5F" w:rsidRDefault="005D6D5F" w:rsidP="005D6D5F">
      <w:pPr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</w:pPr>
      <w:r w:rsidRPr="005D6D5F"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  <w:t>FE03 – Falha na exportação</w:t>
      </w:r>
    </w:p>
    <w:p w14:paraId="69719574" w14:textId="77777777" w:rsidR="005D6D5F" w:rsidRPr="005D6D5F" w:rsidRDefault="005D6D5F" w:rsidP="005D6D5F">
      <w:pPr>
        <w:numPr>
          <w:ilvl w:val="0"/>
          <w:numId w:val="31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 xml:space="preserve">Inicia em "Exportar PDF/CSV". </w:t>
      </w:r>
    </w:p>
    <w:p w14:paraId="457F6FDD" w14:textId="77777777" w:rsidR="005D6D5F" w:rsidRPr="005D6D5F" w:rsidRDefault="005D6D5F" w:rsidP="005D6D5F">
      <w:pPr>
        <w:numPr>
          <w:ilvl w:val="0"/>
          <w:numId w:val="31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 xml:space="preserve">Sistema não consegue gerar o arquivo. </w:t>
      </w:r>
    </w:p>
    <w:p w14:paraId="44F33A44" w14:textId="77777777" w:rsidR="005D6D5F" w:rsidRPr="005D6D5F" w:rsidRDefault="005D6D5F" w:rsidP="005D6D5F">
      <w:pPr>
        <w:numPr>
          <w:ilvl w:val="0"/>
          <w:numId w:val="31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 xml:space="preserve">Exibe mensagem de erro. </w:t>
      </w:r>
    </w:p>
    <w:p w14:paraId="420F1965" w14:textId="77777777" w:rsidR="005D6D5F" w:rsidRPr="005D6D5F" w:rsidRDefault="005D6D5F" w:rsidP="005D6D5F">
      <w:pPr>
        <w:numPr>
          <w:ilvl w:val="0"/>
          <w:numId w:val="31"/>
        </w:num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  <w:r w:rsidRPr="005D6D5F">
        <w:rPr>
          <w:rFonts w:ascii="Aptos" w:eastAsia="Aptos" w:hAnsi="Aptos"/>
          <w:kern w:val="2"/>
          <w:lang w:eastAsia="en-US"/>
          <w14:ligatures w14:val="standardContextual"/>
        </w:rPr>
        <w:t>Retorna para a etapa 16.</w:t>
      </w:r>
    </w:p>
    <w:p w14:paraId="3A6F64EE" w14:textId="77777777" w:rsidR="005D6D5F" w:rsidRPr="003C0480" w:rsidRDefault="005D6D5F" w:rsidP="005D6D5F">
      <w:pPr>
        <w:suppressAutoHyphens w:val="0"/>
        <w:spacing w:after="200"/>
      </w:pPr>
    </w:p>
    <w:p w14:paraId="166C688D" w14:textId="77777777" w:rsidR="005D6D5F" w:rsidRPr="003C0480" w:rsidRDefault="005D6D5F" w:rsidP="005D6D5F">
      <w:pPr>
        <w:suppressAutoHyphens w:val="0"/>
        <w:spacing w:after="200"/>
      </w:pPr>
    </w:p>
    <w:p w14:paraId="07ADC7C6" w14:textId="77777777" w:rsidR="005D6D5F" w:rsidRPr="003C0480" w:rsidRDefault="005D6D5F" w:rsidP="005D6D5F">
      <w:pPr>
        <w:suppressAutoHyphens w:val="0"/>
        <w:spacing w:after="200"/>
      </w:pPr>
    </w:p>
    <w:p w14:paraId="232EE5B1" w14:textId="77777777" w:rsidR="005D6D5F" w:rsidRPr="005D6D5F" w:rsidRDefault="005D6D5F" w:rsidP="005D6D5F">
      <w:p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2DFF3B77" w14:textId="77777777" w:rsidR="00A70BE6" w:rsidRPr="00A70BE6" w:rsidRDefault="00A70BE6" w:rsidP="00A70BE6">
      <w:pPr>
        <w:suppressAutoHyphens w:val="0"/>
        <w:spacing w:after="200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2BACA481" w14:textId="2296DA1B" w:rsidR="00191D70" w:rsidRPr="001C5BDF" w:rsidRDefault="00191D70" w:rsidP="00191D70">
      <w:pPr>
        <w:suppressAutoHyphens w:val="0"/>
        <w:spacing w:after="160" w:line="278" w:lineRule="auto"/>
        <w:rPr>
          <w:rFonts w:ascii="Aptos" w:eastAsia="Aptos" w:hAnsi="Aptos"/>
          <w:b/>
          <w:bCs/>
          <w:kern w:val="2"/>
          <w:lang w:eastAsia="en-US"/>
          <w14:ligatures w14:val="standardContextual"/>
        </w:rPr>
      </w:pPr>
    </w:p>
    <w:p w14:paraId="1156028D" w14:textId="77777777" w:rsidR="00191D70" w:rsidRPr="00191D70" w:rsidRDefault="00191D70" w:rsidP="00191D70">
      <w:pPr>
        <w:pStyle w:val="TextoFATEC"/>
        <w:ind w:firstLine="0"/>
      </w:pPr>
    </w:p>
    <w:p w14:paraId="55273C2A" w14:textId="77777777" w:rsidR="00C65BB8" w:rsidRPr="00C65BB8" w:rsidRDefault="00C65BB8" w:rsidP="00C65BB8">
      <w:p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0F846829" w14:textId="4650BC35" w:rsidR="00C65BB8" w:rsidRPr="00C65BB8" w:rsidRDefault="00C65BB8" w:rsidP="00C65BB8">
      <w:pPr>
        <w:suppressAutoHyphens w:val="0"/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5BEEE9BA" w14:textId="77777777" w:rsidR="00C65BB8" w:rsidRDefault="00C65BB8" w:rsidP="00C65BB8">
      <w:pPr>
        <w:pStyle w:val="TextoFATEC"/>
        <w:ind w:firstLine="0"/>
      </w:pPr>
    </w:p>
    <w:p w14:paraId="5E1C41C3" w14:textId="77777777" w:rsidR="00C65BB8" w:rsidRDefault="00C65BB8" w:rsidP="00C65BB8">
      <w:pPr>
        <w:pStyle w:val="TextoFATEC"/>
      </w:pPr>
    </w:p>
    <w:p w14:paraId="68B5EEDC" w14:textId="77777777" w:rsidR="00C65BB8" w:rsidRPr="00C65BB8" w:rsidRDefault="00C65BB8" w:rsidP="00C65BB8">
      <w:pPr>
        <w:pStyle w:val="TextoFATEC"/>
        <w:ind w:firstLine="0"/>
        <w:rPr>
          <w:b w:val="0"/>
        </w:rPr>
      </w:pPr>
    </w:p>
    <w:p w14:paraId="0A469B53" w14:textId="77777777" w:rsidR="007917DB" w:rsidRPr="007917DB" w:rsidRDefault="007917DB" w:rsidP="007917DB">
      <w:pPr>
        <w:pStyle w:val="TextoFATEC"/>
        <w:rPr>
          <w:b w:val="0"/>
          <w:bCs/>
        </w:rPr>
      </w:pPr>
    </w:p>
    <w:p w14:paraId="13A078B6" w14:textId="77777777" w:rsidR="007917DB" w:rsidRPr="007917DB" w:rsidRDefault="007917DB" w:rsidP="007917DB">
      <w:pPr>
        <w:pStyle w:val="TextoFATEC"/>
        <w:rPr>
          <w:b w:val="0"/>
          <w:bCs/>
        </w:rPr>
      </w:pPr>
    </w:p>
    <w:p w14:paraId="232C044E" w14:textId="77777777" w:rsidR="007917DB" w:rsidRPr="007917DB" w:rsidRDefault="007917DB" w:rsidP="007917DB">
      <w:pPr>
        <w:pStyle w:val="TextoFATEC"/>
        <w:ind w:left="360" w:firstLine="0"/>
        <w:rPr>
          <w:b w:val="0"/>
          <w:bCs/>
        </w:rPr>
      </w:pPr>
    </w:p>
    <w:p w14:paraId="24475FD3" w14:textId="77777777" w:rsidR="007917DB" w:rsidRDefault="007917DB" w:rsidP="001F1C07">
      <w:pPr>
        <w:pStyle w:val="TextoFATEC"/>
      </w:pPr>
    </w:p>
    <w:p w14:paraId="21E16AB6" w14:textId="2DACFFE2" w:rsidR="0051433C" w:rsidRDefault="0051433C" w:rsidP="001F1C07">
      <w:pPr>
        <w:pStyle w:val="TextoFATEC"/>
      </w:pPr>
    </w:p>
    <w:p w14:paraId="41550CB0" w14:textId="77777777" w:rsidR="004A28C1" w:rsidRDefault="004A28C1" w:rsidP="001F1C07">
      <w:pPr>
        <w:pStyle w:val="TextoFATEC"/>
      </w:pPr>
    </w:p>
    <w:p w14:paraId="519486B8" w14:textId="77777777" w:rsidR="004A28C1" w:rsidRDefault="004A28C1" w:rsidP="001F1C07">
      <w:pPr>
        <w:pStyle w:val="TextoFATEC"/>
      </w:pPr>
    </w:p>
    <w:p w14:paraId="2791BB70" w14:textId="77777777" w:rsidR="004A28C1" w:rsidRDefault="004A28C1" w:rsidP="001F1C07">
      <w:pPr>
        <w:pStyle w:val="TextoFATEC"/>
      </w:pPr>
    </w:p>
    <w:sectPr w:rsidR="004A28C1" w:rsidSect="000C3A9D">
      <w:headerReference w:type="even" r:id="rId16"/>
      <w:headerReference w:type="default" r:id="rId17"/>
      <w:pgSz w:w="11907" w:h="16840" w:code="9"/>
      <w:pgMar w:top="1701" w:right="1134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E3359" w14:textId="77777777" w:rsidR="00353C9F" w:rsidRDefault="00353C9F" w:rsidP="00EC7E8F">
      <w:r>
        <w:separator/>
      </w:r>
    </w:p>
  </w:endnote>
  <w:endnote w:type="continuationSeparator" w:id="0">
    <w:p w14:paraId="662C07E3" w14:textId="77777777" w:rsidR="00353C9F" w:rsidRDefault="00353C9F" w:rsidP="00EC7E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05325" w14:textId="77777777" w:rsidR="00353C9F" w:rsidRDefault="00353C9F" w:rsidP="00EC7E8F">
      <w:r>
        <w:separator/>
      </w:r>
    </w:p>
  </w:footnote>
  <w:footnote w:type="continuationSeparator" w:id="0">
    <w:p w14:paraId="1D7F113C" w14:textId="77777777" w:rsidR="00353C9F" w:rsidRDefault="00353C9F" w:rsidP="00EC7E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63776" w14:textId="77777777" w:rsidR="000E52FD" w:rsidRDefault="000E52FD">
    <w:pPr>
      <w:pStyle w:val="Cabealho"/>
      <w:framePr w:wrap="around" w:vAnchor="text" w:hAnchor="margin" w:xAlign="outside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38</w:t>
    </w:r>
    <w:r>
      <w:rPr>
        <w:rStyle w:val="Nmerodepgina"/>
      </w:rPr>
      <w:fldChar w:fldCharType="end"/>
    </w:r>
  </w:p>
  <w:p w14:paraId="2EFA4FDB" w14:textId="77777777" w:rsidR="000E52FD" w:rsidRDefault="000E52FD">
    <w:pPr>
      <w:pStyle w:val="Cabealho"/>
      <w:framePr w:wrap="around" w:vAnchor="text" w:hAnchor="margin" w:xAlign="inside" w:y="1"/>
      <w:ind w:right="360" w:firstLine="360"/>
      <w:rPr>
        <w:rStyle w:val="Nmerodepgina"/>
      </w:rPr>
    </w:pPr>
  </w:p>
  <w:p w14:paraId="53D661EB" w14:textId="77777777" w:rsidR="000E52FD" w:rsidRDefault="000E52FD">
    <w:pPr>
      <w:pStyle w:val="Cabealho"/>
      <w:framePr w:wrap="around" w:vAnchor="text" w:hAnchor="margin" w:xAlign="inside" w:y="1"/>
      <w:ind w:right="360" w:firstLine="360"/>
      <w:rPr>
        <w:rStyle w:val="Nmerodepgina"/>
      </w:rPr>
    </w:pPr>
  </w:p>
  <w:p w14:paraId="62775AA5" w14:textId="77777777" w:rsidR="000E52FD" w:rsidRDefault="000E52FD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17D20" w14:textId="77777777" w:rsidR="000E52FD" w:rsidRDefault="000E52FD">
    <w:pPr>
      <w:pStyle w:val="Cabealho"/>
      <w:framePr w:wrap="around" w:vAnchor="text" w:hAnchor="margin" w:xAlign="outside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38</w:t>
    </w:r>
    <w:r>
      <w:rPr>
        <w:rStyle w:val="Nmerodepgina"/>
      </w:rPr>
      <w:fldChar w:fldCharType="end"/>
    </w:r>
  </w:p>
  <w:p w14:paraId="1999F451" w14:textId="77777777" w:rsidR="000E52FD" w:rsidRDefault="000E52FD">
    <w:pPr>
      <w:pStyle w:val="Cabealho"/>
      <w:framePr w:wrap="around" w:vAnchor="text" w:hAnchor="margin" w:xAlign="inside" w:y="1"/>
      <w:ind w:right="360" w:firstLine="360"/>
      <w:rPr>
        <w:rStyle w:val="Nmerodepgina"/>
      </w:rPr>
    </w:pPr>
  </w:p>
  <w:p w14:paraId="423E8A0A" w14:textId="77777777" w:rsidR="000E52FD" w:rsidRDefault="000E52FD">
    <w:pPr>
      <w:pStyle w:val="Cabealho"/>
      <w:framePr w:wrap="around" w:vAnchor="text" w:hAnchor="margin" w:xAlign="inside" w:y="1"/>
      <w:ind w:right="360" w:firstLine="360"/>
      <w:rPr>
        <w:rStyle w:val="Nmerodepgina"/>
      </w:rPr>
    </w:pPr>
  </w:p>
  <w:p w14:paraId="74426777" w14:textId="77777777" w:rsidR="000E52FD" w:rsidRDefault="000E52FD">
    <w:pPr>
      <w:pStyle w:val="Cabealho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67898595"/>
      <w:docPartObj>
        <w:docPartGallery w:val="Page Numbers (Top of Page)"/>
        <w:docPartUnique/>
      </w:docPartObj>
    </w:sdtPr>
    <w:sdtContent>
      <w:p w14:paraId="2C066326" w14:textId="77777777" w:rsidR="00122FE5" w:rsidRDefault="00122FE5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723D5">
          <w:rPr>
            <w:noProof/>
          </w:rPr>
          <w:t>16</w:t>
        </w:r>
        <w:r>
          <w:fldChar w:fldCharType="end"/>
        </w:r>
      </w:p>
    </w:sdtContent>
  </w:sdt>
  <w:p w14:paraId="0C1666B3" w14:textId="77777777" w:rsidR="000E52FD" w:rsidRDefault="000E52FD" w:rsidP="00B034EA">
    <w:pPr>
      <w:pStyle w:val="Cabealho"/>
      <w:tabs>
        <w:tab w:val="clear" w:pos="8838"/>
        <w:tab w:val="left" w:pos="4963"/>
        <w:tab w:val="left" w:pos="5672"/>
        <w:tab w:val="left" w:pos="6381"/>
      </w:tabs>
      <w:ind w:right="360" w:firstLine="36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41DE"/>
    <w:multiLevelType w:val="hybridMultilevel"/>
    <w:tmpl w:val="68F026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8622A"/>
    <w:multiLevelType w:val="multilevel"/>
    <w:tmpl w:val="61464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5F4CD6"/>
    <w:multiLevelType w:val="multilevel"/>
    <w:tmpl w:val="8B2A4A26"/>
    <w:lvl w:ilvl="0">
      <w:start w:val="1"/>
      <w:numFmt w:val="decimal"/>
      <w:lvlText w:val="%1."/>
      <w:lvlJc w:val="left"/>
      <w:pPr>
        <w:ind w:left="1494" w:hanging="360"/>
      </w:pPr>
    </w:lvl>
    <w:lvl w:ilvl="1">
      <w:start w:val="1"/>
      <w:numFmt w:val="decimal"/>
      <w:lvlText w:val="%2."/>
      <w:lvlJc w:val="left"/>
      <w:pPr>
        <w:ind w:left="2574" w:hanging="360"/>
      </w:pPr>
    </w:lvl>
    <w:lvl w:ilvl="2">
      <w:start w:val="1"/>
      <w:numFmt w:val="decimal"/>
      <w:lvlText w:val="%1.%2.%3"/>
      <w:lvlJc w:val="left"/>
      <w:pPr>
        <w:ind w:left="4014" w:hanging="720"/>
      </w:pPr>
    </w:lvl>
    <w:lvl w:ilvl="3">
      <w:start w:val="1"/>
      <w:numFmt w:val="decimal"/>
      <w:lvlText w:val="%1.%2.%3.%4"/>
      <w:lvlJc w:val="left"/>
      <w:pPr>
        <w:ind w:left="5454" w:hanging="1080"/>
      </w:pPr>
    </w:lvl>
    <w:lvl w:ilvl="4">
      <w:start w:val="1"/>
      <w:numFmt w:val="decimal"/>
      <w:lvlText w:val="%1.%2.%3.%4.%5"/>
      <w:lvlJc w:val="left"/>
      <w:pPr>
        <w:ind w:left="6534" w:hanging="1080"/>
      </w:pPr>
    </w:lvl>
    <w:lvl w:ilvl="5">
      <w:start w:val="1"/>
      <w:numFmt w:val="decimal"/>
      <w:lvlText w:val="%1.%2.%3.%4.%5.%6"/>
      <w:lvlJc w:val="left"/>
      <w:pPr>
        <w:ind w:left="7974" w:hanging="1440"/>
      </w:pPr>
    </w:lvl>
    <w:lvl w:ilvl="6">
      <w:start w:val="1"/>
      <w:numFmt w:val="decimal"/>
      <w:lvlText w:val="%1.%2.%3.%4.%5.%6.%7"/>
      <w:lvlJc w:val="left"/>
      <w:pPr>
        <w:ind w:left="9054" w:hanging="1440"/>
      </w:pPr>
    </w:lvl>
    <w:lvl w:ilvl="7">
      <w:start w:val="1"/>
      <w:numFmt w:val="decimal"/>
      <w:lvlText w:val="%1.%2.%3.%4.%5.%6.%7.%8"/>
      <w:lvlJc w:val="left"/>
      <w:pPr>
        <w:ind w:left="10494" w:hanging="1800"/>
      </w:pPr>
    </w:lvl>
    <w:lvl w:ilvl="8">
      <w:start w:val="1"/>
      <w:numFmt w:val="decimal"/>
      <w:lvlText w:val="%1.%2.%3.%4.%5.%6.%7.%8.%9"/>
      <w:lvlJc w:val="left"/>
      <w:pPr>
        <w:ind w:left="11574" w:hanging="1800"/>
      </w:pPr>
    </w:lvl>
  </w:abstractNum>
  <w:abstractNum w:abstractNumId="3" w15:restartNumberingAfterBreak="0">
    <w:nsid w:val="13113A13"/>
    <w:multiLevelType w:val="multilevel"/>
    <w:tmpl w:val="6ECAC874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9129A"/>
    <w:multiLevelType w:val="hybridMultilevel"/>
    <w:tmpl w:val="57E2CBF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056494"/>
    <w:multiLevelType w:val="hybridMultilevel"/>
    <w:tmpl w:val="C1046D5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24B5D86"/>
    <w:multiLevelType w:val="hybridMultilevel"/>
    <w:tmpl w:val="1E54D216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27A93800"/>
    <w:multiLevelType w:val="multilevel"/>
    <w:tmpl w:val="8B2A4A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4320" w:hanging="108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840" w:hanging="144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360" w:hanging="180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8" w15:restartNumberingAfterBreak="0">
    <w:nsid w:val="2BA05E45"/>
    <w:multiLevelType w:val="multilevel"/>
    <w:tmpl w:val="8B2A4A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4320" w:hanging="108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840" w:hanging="144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360" w:hanging="180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9" w15:restartNumberingAfterBreak="0">
    <w:nsid w:val="2BE243C8"/>
    <w:multiLevelType w:val="hybridMultilevel"/>
    <w:tmpl w:val="423EBF82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33197175"/>
    <w:multiLevelType w:val="hybridMultilevel"/>
    <w:tmpl w:val="9970F270"/>
    <w:lvl w:ilvl="0" w:tplc="10E47EB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pStyle w:val="Ttulo5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9C04C48"/>
    <w:multiLevelType w:val="multilevel"/>
    <w:tmpl w:val="6ECAC874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844312"/>
    <w:multiLevelType w:val="hybridMultilevel"/>
    <w:tmpl w:val="7B6A33F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9190434"/>
    <w:multiLevelType w:val="multilevel"/>
    <w:tmpl w:val="8B2A4A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4320" w:hanging="108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840" w:hanging="144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360" w:hanging="180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4" w15:restartNumberingAfterBreak="0">
    <w:nsid w:val="49FA48DE"/>
    <w:multiLevelType w:val="multilevel"/>
    <w:tmpl w:val="6ECAC874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E30E55"/>
    <w:multiLevelType w:val="hybridMultilevel"/>
    <w:tmpl w:val="55ECCF5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17C49B8"/>
    <w:multiLevelType w:val="multilevel"/>
    <w:tmpl w:val="99D285B0"/>
    <w:lvl w:ilvl="0">
      <w:start w:val="1"/>
      <w:numFmt w:val="decimal"/>
      <w:lvlText w:val="%1"/>
      <w:lvlJc w:val="left"/>
      <w:pPr>
        <w:ind w:left="2750" w:hanging="340"/>
      </w:pPr>
      <w:rPr>
        <w:rFonts w:ascii="Arial" w:hAnsi="Arial" w:hint="default"/>
        <w:b/>
        <w:i w:val="0"/>
        <w:caps/>
        <w:sz w:val="28"/>
      </w:rPr>
    </w:lvl>
    <w:lvl w:ilvl="1">
      <w:start w:val="1"/>
      <w:numFmt w:val="decimal"/>
      <w:pStyle w:val="Subcaptulo1FATEC"/>
      <w:lvlText w:val="%1.%2"/>
      <w:lvlJc w:val="left"/>
      <w:pPr>
        <w:ind w:left="510" w:hanging="510"/>
      </w:pPr>
      <w:rPr>
        <w:rFonts w:ascii="Arial" w:hAnsi="Arial" w:hint="default"/>
        <w:b/>
        <w:i w:val="0"/>
        <w:caps/>
        <w:sz w:val="24"/>
      </w:rPr>
    </w:lvl>
    <w:lvl w:ilvl="2">
      <w:start w:val="1"/>
      <w:numFmt w:val="decimal"/>
      <w:pStyle w:val="Subcaptulo2FATEC"/>
      <w:lvlText w:val="%1.%2.%3"/>
      <w:lvlJc w:val="left"/>
      <w:pPr>
        <w:ind w:left="794" w:hanging="794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547130B4"/>
    <w:multiLevelType w:val="multilevel"/>
    <w:tmpl w:val="6ECAC874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7C5B00"/>
    <w:multiLevelType w:val="multilevel"/>
    <w:tmpl w:val="9CF03C0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9" w15:restartNumberingAfterBreak="0">
    <w:nsid w:val="5B215B64"/>
    <w:multiLevelType w:val="multilevel"/>
    <w:tmpl w:val="8B2A4A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4320" w:hanging="108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840" w:hanging="144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360" w:hanging="180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20" w15:restartNumberingAfterBreak="0">
    <w:nsid w:val="5BBC7972"/>
    <w:multiLevelType w:val="hybridMultilevel"/>
    <w:tmpl w:val="BB6221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627889"/>
    <w:multiLevelType w:val="hybridMultilevel"/>
    <w:tmpl w:val="E1BED8F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FF3472A"/>
    <w:multiLevelType w:val="hybridMultilevel"/>
    <w:tmpl w:val="20A26E0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2B76169"/>
    <w:multiLevelType w:val="multilevel"/>
    <w:tmpl w:val="8B2A4A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4320" w:hanging="108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840" w:hanging="144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360" w:hanging="180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24" w15:restartNumberingAfterBreak="0">
    <w:nsid w:val="685A0D2F"/>
    <w:multiLevelType w:val="hybridMultilevel"/>
    <w:tmpl w:val="D700966A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6C7F12BD"/>
    <w:multiLevelType w:val="multilevel"/>
    <w:tmpl w:val="19FE9C04"/>
    <w:lvl w:ilvl="0">
      <w:start w:val="1"/>
      <w:numFmt w:val="decimal"/>
      <w:pStyle w:val="Ttulo1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6E557EED"/>
    <w:multiLevelType w:val="hybridMultilevel"/>
    <w:tmpl w:val="2370CE96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0B2227B"/>
    <w:multiLevelType w:val="multilevel"/>
    <w:tmpl w:val="6ECAC874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F5219F"/>
    <w:multiLevelType w:val="hybridMultilevel"/>
    <w:tmpl w:val="B90A64FE"/>
    <w:lvl w:ilvl="0" w:tplc="BE46F92A">
      <w:start w:val="1"/>
      <w:numFmt w:val="decimal"/>
      <w:lvlText w:val="%1-"/>
      <w:lvlJc w:val="left"/>
      <w:pPr>
        <w:ind w:left="1080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B8869E1"/>
    <w:multiLevelType w:val="hybridMultilevel"/>
    <w:tmpl w:val="55CCF8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F959BD"/>
    <w:multiLevelType w:val="multilevel"/>
    <w:tmpl w:val="6ECAC874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107020">
    <w:abstractNumId w:val="10"/>
  </w:num>
  <w:num w:numId="2" w16cid:durableId="339083596">
    <w:abstractNumId w:val="16"/>
  </w:num>
  <w:num w:numId="3" w16cid:durableId="1515458082">
    <w:abstractNumId w:val="25"/>
  </w:num>
  <w:num w:numId="4" w16cid:durableId="2032488441">
    <w:abstractNumId w:val="12"/>
  </w:num>
  <w:num w:numId="5" w16cid:durableId="1019507096">
    <w:abstractNumId w:val="5"/>
  </w:num>
  <w:num w:numId="6" w16cid:durableId="802384368">
    <w:abstractNumId w:val="21"/>
  </w:num>
  <w:num w:numId="7" w16cid:durableId="1323388890">
    <w:abstractNumId w:val="19"/>
  </w:num>
  <w:num w:numId="8" w16cid:durableId="2092660707">
    <w:abstractNumId w:val="6"/>
  </w:num>
  <w:num w:numId="9" w16cid:durableId="203071183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8554024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5047442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577005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181294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53650548">
    <w:abstractNumId w:val="1"/>
  </w:num>
  <w:num w:numId="15" w16cid:durableId="1694304691">
    <w:abstractNumId w:val="20"/>
  </w:num>
  <w:num w:numId="16" w16cid:durableId="884947146">
    <w:abstractNumId w:val="28"/>
  </w:num>
  <w:num w:numId="17" w16cid:durableId="1163549541">
    <w:abstractNumId w:val="29"/>
  </w:num>
  <w:num w:numId="18" w16cid:durableId="173421250">
    <w:abstractNumId w:val="0"/>
  </w:num>
  <w:num w:numId="19" w16cid:durableId="1341198993">
    <w:abstractNumId w:val="26"/>
  </w:num>
  <w:num w:numId="20" w16cid:durableId="1474637285">
    <w:abstractNumId w:val="24"/>
  </w:num>
  <w:num w:numId="21" w16cid:durableId="2047026672">
    <w:abstractNumId w:val="9"/>
  </w:num>
  <w:num w:numId="22" w16cid:durableId="1988630744">
    <w:abstractNumId w:val="18"/>
  </w:num>
  <w:num w:numId="23" w16cid:durableId="781455669">
    <w:abstractNumId w:val="22"/>
  </w:num>
  <w:num w:numId="24" w16cid:durableId="335232558">
    <w:abstractNumId w:val="4"/>
  </w:num>
  <w:num w:numId="25" w16cid:durableId="1636594737">
    <w:abstractNumId w:val="15"/>
  </w:num>
  <w:num w:numId="26" w16cid:durableId="429813799">
    <w:abstractNumId w:val="27"/>
  </w:num>
  <w:num w:numId="27" w16cid:durableId="170535564">
    <w:abstractNumId w:val="14"/>
  </w:num>
  <w:num w:numId="28" w16cid:durableId="383256065">
    <w:abstractNumId w:val="30"/>
  </w:num>
  <w:num w:numId="29" w16cid:durableId="315501808">
    <w:abstractNumId w:val="3"/>
  </w:num>
  <w:num w:numId="30" w16cid:durableId="747118996">
    <w:abstractNumId w:val="11"/>
  </w:num>
  <w:num w:numId="31" w16cid:durableId="841967155">
    <w:abstractNumId w:val="1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825"/>
    <w:rsid w:val="00001625"/>
    <w:rsid w:val="00003015"/>
    <w:rsid w:val="00004A6E"/>
    <w:rsid w:val="00004EB3"/>
    <w:rsid w:val="000058F4"/>
    <w:rsid w:val="000059E8"/>
    <w:rsid w:val="00012E8B"/>
    <w:rsid w:val="000150A7"/>
    <w:rsid w:val="00022905"/>
    <w:rsid w:val="00025B71"/>
    <w:rsid w:val="000279AE"/>
    <w:rsid w:val="00034946"/>
    <w:rsid w:val="000409DE"/>
    <w:rsid w:val="00042DBC"/>
    <w:rsid w:val="000548C1"/>
    <w:rsid w:val="00056073"/>
    <w:rsid w:val="00056AB5"/>
    <w:rsid w:val="0005733F"/>
    <w:rsid w:val="00057D14"/>
    <w:rsid w:val="00057D9E"/>
    <w:rsid w:val="000613ED"/>
    <w:rsid w:val="0006741B"/>
    <w:rsid w:val="00067C92"/>
    <w:rsid w:val="0007461B"/>
    <w:rsid w:val="00075484"/>
    <w:rsid w:val="00077831"/>
    <w:rsid w:val="00080A17"/>
    <w:rsid w:val="00095CED"/>
    <w:rsid w:val="00096806"/>
    <w:rsid w:val="000A00F1"/>
    <w:rsid w:val="000B3CAB"/>
    <w:rsid w:val="000B724A"/>
    <w:rsid w:val="000B7554"/>
    <w:rsid w:val="000C3A9D"/>
    <w:rsid w:val="000D2AB7"/>
    <w:rsid w:val="000D352B"/>
    <w:rsid w:val="000D5F7F"/>
    <w:rsid w:val="000D62C6"/>
    <w:rsid w:val="000E0E04"/>
    <w:rsid w:val="000E1F8D"/>
    <w:rsid w:val="000E52FD"/>
    <w:rsid w:val="000E55C2"/>
    <w:rsid w:val="000F275C"/>
    <w:rsid w:val="000F5201"/>
    <w:rsid w:val="000F6626"/>
    <w:rsid w:val="000F75FA"/>
    <w:rsid w:val="001075CC"/>
    <w:rsid w:val="00115B03"/>
    <w:rsid w:val="00120B92"/>
    <w:rsid w:val="00122FE5"/>
    <w:rsid w:val="00125F82"/>
    <w:rsid w:val="00126CD0"/>
    <w:rsid w:val="00134298"/>
    <w:rsid w:val="001365B5"/>
    <w:rsid w:val="001449B1"/>
    <w:rsid w:val="00153460"/>
    <w:rsid w:val="001547FE"/>
    <w:rsid w:val="001645A3"/>
    <w:rsid w:val="00166A70"/>
    <w:rsid w:val="00170A4D"/>
    <w:rsid w:val="00174DC5"/>
    <w:rsid w:val="00176864"/>
    <w:rsid w:val="0018416B"/>
    <w:rsid w:val="00186088"/>
    <w:rsid w:val="00186B91"/>
    <w:rsid w:val="00191D70"/>
    <w:rsid w:val="0019276F"/>
    <w:rsid w:val="001A33A8"/>
    <w:rsid w:val="001A47DE"/>
    <w:rsid w:val="001A70C0"/>
    <w:rsid w:val="001A7469"/>
    <w:rsid w:val="001B2AAF"/>
    <w:rsid w:val="001C0BD5"/>
    <w:rsid w:val="001C2722"/>
    <w:rsid w:val="001C32ED"/>
    <w:rsid w:val="001C3839"/>
    <w:rsid w:val="001C3F5C"/>
    <w:rsid w:val="001C5BDF"/>
    <w:rsid w:val="001D1DF0"/>
    <w:rsid w:val="001D4C46"/>
    <w:rsid w:val="001D6967"/>
    <w:rsid w:val="001F0C69"/>
    <w:rsid w:val="001F1843"/>
    <w:rsid w:val="001F1C07"/>
    <w:rsid w:val="001F475C"/>
    <w:rsid w:val="001F5B03"/>
    <w:rsid w:val="001F7FAC"/>
    <w:rsid w:val="00201DD1"/>
    <w:rsid w:val="0021281B"/>
    <w:rsid w:val="00245064"/>
    <w:rsid w:val="00246E9A"/>
    <w:rsid w:val="00252302"/>
    <w:rsid w:val="002542BB"/>
    <w:rsid w:val="00257E27"/>
    <w:rsid w:val="00260656"/>
    <w:rsid w:val="00267BC3"/>
    <w:rsid w:val="0027114A"/>
    <w:rsid w:val="0027614D"/>
    <w:rsid w:val="0028786F"/>
    <w:rsid w:val="0029335F"/>
    <w:rsid w:val="00293803"/>
    <w:rsid w:val="00295916"/>
    <w:rsid w:val="002A0B05"/>
    <w:rsid w:val="002B079C"/>
    <w:rsid w:val="002B4A71"/>
    <w:rsid w:val="002C429F"/>
    <w:rsid w:val="002C488A"/>
    <w:rsid w:val="002C590A"/>
    <w:rsid w:val="002D1995"/>
    <w:rsid w:val="002D6867"/>
    <w:rsid w:val="002E1714"/>
    <w:rsid w:val="002F13EA"/>
    <w:rsid w:val="002F5AD5"/>
    <w:rsid w:val="00300184"/>
    <w:rsid w:val="0030076D"/>
    <w:rsid w:val="00300EB6"/>
    <w:rsid w:val="0030556C"/>
    <w:rsid w:val="00305C57"/>
    <w:rsid w:val="00305E1C"/>
    <w:rsid w:val="00306DA9"/>
    <w:rsid w:val="00306DF3"/>
    <w:rsid w:val="00310DCF"/>
    <w:rsid w:val="0031126B"/>
    <w:rsid w:val="00311945"/>
    <w:rsid w:val="00313FBC"/>
    <w:rsid w:val="00317F52"/>
    <w:rsid w:val="00324ED6"/>
    <w:rsid w:val="0032784A"/>
    <w:rsid w:val="00327CBD"/>
    <w:rsid w:val="00331A01"/>
    <w:rsid w:val="00337A3C"/>
    <w:rsid w:val="00342A26"/>
    <w:rsid w:val="00342E09"/>
    <w:rsid w:val="00345839"/>
    <w:rsid w:val="003502AF"/>
    <w:rsid w:val="00352357"/>
    <w:rsid w:val="0035318D"/>
    <w:rsid w:val="00353C9F"/>
    <w:rsid w:val="00353DC8"/>
    <w:rsid w:val="0036162B"/>
    <w:rsid w:val="00362AC8"/>
    <w:rsid w:val="003679CD"/>
    <w:rsid w:val="00375A64"/>
    <w:rsid w:val="00376334"/>
    <w:rsid w:val="003820A4"/>
    <w:rsid w:val="003979A9"/>
    <w:rsid w:val="003A2203"/>
    <w:rsid w:val="003B1873"/>
    <w:rsid w:val="003B63B3"/>
    <w:rsid w:val="003B6F0F"/>
    <w:rsid w:val="003B7F88"/>
    <w:rsid w:val="003C03C7"/>
    <w:rsid w:val="003C1B1A"/>
    <w:rsid w:val="003C7E59"/>
    <w:rsid w:val="003D1278"/>
    <w:rsid w:val="003E13D9"/>
    <w:rsid w:val="003F0D1A"/>
    <w:rsid w:val="0040798B"/>
    <w:rsid w:val="00413F55"/>
    <w:rsid w:val="00415419"/>
    <w:rsid w:val="004260EB"/>
    <w:rsid w:val="00437A57"/>
    <w:rsid w:val="004441E0"/>
    <w:rsid w:val="004512BB"/>
    <w:rsid w:val="00453A4B"/>
    <w:rsid w:val="00457D05"/>
    <w:rsid w:val="00460B14"/>
    <w:rsid w:val="004668DC"/>
    <w:rsid w:val="0046694A"/>
    <w:rsid w:val="004718BD"/>
    <w:rsid w:val="00473825"/>
    <w:rsid w:val="00477245"/>
    <w:rsid w:val="00477CB2"/>
    <w:rsid w:val="0048069A"/>
    <w:rsid w:val="00483154"/>
    <w:rsid w:val="0048426D"/>
    <w:rsid w:val="004A0A30"/>
    <w:rsid w:val="004A11CE"/>
    <w:rsid w:val="004A28C1"/>
    <w:rsid w:val="004A3F9E"/>
    <w:rsid w:val="004A7E81"/>
    <w:rsid w:val="004C453B"/>
    <w:rsid w:val="004C53DF"/>
    <w:rsid w:val="004D4736"/>
    <w:rsid w:val="004D53F3"/>
    <w:rsid w:val="004D5E08"/>
    <w:rsid w:val="004D6919"/>
    <w:rsid w:val="004E468C"/>
    <w:rsid w:val="004F199F"/>
    <w:rsid w:val="004F23B3"/>
    <w:rsid w:val="004F62E4"/>
    <w:rsid w:val="00507B3F"/>
    <w:rsid w:val="00507BDE"/>
    <w:rsid w:val="00512866"/>
    <w:rsid w:val="0051433C"/>
    <w:rsid w:val="0052388C"/>
    <w:rsid w:val="005246C6"/>
    <w:rsid w:val="00533CC6"/>
    <w:rsid w:val="00536A04"/>
    <w:rsid w:val="00543BCB"/>
    <w:rsid w:val="005475ED"/>
    <w:rsid w:val="00550EC6"/>
    <w:rsid w:val="00551E09"/>
    <w:rsid w:val="00553C5C"/>
    <w:rsid w:val="00555097"/>
    <w:rsid w:val="00561D6E"/>
    <w:rsid w:val="0056752C"/>
    <w:rsid w:val="005723D5"/>
    <w:rsid w:val="005726FD"/>
    <w:rsid w:val="0057762F"/>
    <w:rsid w:val="00577DAE"/>
    <w:rsid w:val="00577E1F"/>
    <w:rsid w:val="00584922"/>
    <w:rsid w:val="00590A09"/>
    <w:rsid w:val="00591762"/>
    <w:rsid w:val="00595059"/>
    <w:rsid w:val="00596F7D"/>
    <w:rsid w:val="00597328"/>
    <w:rsid w:val="005A55F8"/>
    <w:rsid w:val="005B692A"/>
    <w:rsid w:val="005C01F9"/>
    <w:rsid w:val="005C08A6"/>
    <w:rsid w:val="005C7AAA"/>
    <w:rsid w:val="005D0B2F"/>
    <w:rsid w:val="005D6D5F"/>
    <w:rsid w:val="005F0723"/>
    <w:rsid w:val="005F6377"/>
    <w:rsid w:val="00606FDD"/>
    <w:rsid w:val="006124DC"/>
    <w:rsid w:val="006135DA"/>
    <w:rsid w:val="006161B1"/>
    <w:rsid w:val="00616E3F"/>
    <w:rsid w:val="00623B57"/>
    <w:rsid w:val="00637271"/>
    <w:rsid w:val="00637D23"/>
    <w:rsid w:val="0064794D"/>
    <w:rsid w:val="006507E4"/>
    <w:rsid w:val="00654B40"/>
    <w:rsid w:val="00663CDB"/>
    <w:rsid w:val="006659B5"/>
    <w:rsid w:val="006665E0"/>
    <w:rsid w:val="006668BE"/>
    <w:rsid w:val="00675615"/>
    <w:rsid w:val="00681737"/>
    <w:rsid w:val="006A0A7C"/>
    <w:rsid w:val="006A3537"/>
    <w:rsid w:val="006A698A"/>
    <w:rsid w:val="006B2315"/>
    <w:rsid w:val="006B6286"/>
    <w:rsid w:val="006C19DF"/>
    <w:rsid w:val="006C226A"/>
    <w:rsid w:val="006C41B3"/>
    <w:rsid w:val="006E03B5"/>
    <w:rsid w:val="006E1A04"/>
    <w:rsid w:val="006E3A45"/>
    <w:rsid w:val="006F08B9"/>
    <w:rsid w:val="006F2359"/>
    <w:rsid w:val="006F5CB3"/>
    <w:rsid w:val="007001FF"/>
    <w:rsid w:val="0070241A"/>
    <w:rsid w:val="00706924"/>
    <w:rsid w:val="0070709E"/>
    <w:rsid w:val="00710969"/>
    <w:rsid w:val="00710CE7"/>
    <w:rsid w:val="0071293A"/>
    <w:rsid w:val="00715E32"/>
    <w:rsid w:val="007178ED"/>
    <w:rsid w:val="00730D88"/>
    <w:rsid w:val="0073400C"/>
    <w:rsid w:val="00734294"/>
    <w:rsid w:val="0075184E"/>
    <w:rsid w:val="00752DBA"/>
    <w:rsid w:val="00753904"/>
    <w:rsid w:val="00755FE9"/>
    <w:rsid w:val="00756303"/>
    <w:rsid w:val="00763151"/>
    <w:rsid w:val="00764EDC"/>
    <w:rsid w:val="0076673E"/>
    <w:rsid w:val="0077204A"/>
    <w:rsid w:val="00772AEC"/>
    <w:rsid w:val="00782B59"/>
    <w:rsid w:val="00786686"/>
    <w:rsid w:val="00790492"/>
    <w:rsid w:val="007913FF"/>
    <w:rsid w:val="007917DB"/>
    <w:rsid w:val="00792552"/>
    <w:rsid w:val="007936ED"/>
    <w:rsid w:val="00796B3E"/>
    <w:rsid w:val="007A219F"/>
    <w:rsid w:val="007B616B"/>
    <w:rsid w:val="007B6378"/>
    <w:rsid w:val="007C0CA0"/>
    <w:rsid w:val="007C52F8"/>
    <w:rsid w:val="007C5ADD"/>
    <w:rsid w:val="007D780B"/>
    <w:rsid w:val="007E5D7E"/>
    <w:rsid w:val="007F247E"/>
    <w:rsid w:val="008033FE"/>
    <w:rsid w:val="00810B52"/>
    <w:rsid w:val="00813FB6"/>
    <w:rsid w:val="00814656"/>
    <w:rsid w:val="00815AA8"/>
    <w:rsid w:val="00816560"/>
    <w:rsid w:val="008232B3"/>
    <w:rsid w:val="00823897"/>
    <w:rsid w:val="00823D0E"/>
    <w:rsid w:val="00826153"/>
    <w:rsid w:val="00827689"/>
    <w:rsid w:val="00835CC8"/>
    <w:rsid w:val="00837523"/>
    <w:rsid w:val="0084149C"/>
    <w:rsid w:val="00842BA0"/>
    <w:rsid w:val="00843EAC"/>
    <w:rsid w:val="0084580F"/>
    <w:rsid w:val="00852E17"/>
    <w:rsid w:val="00857027"/>
    <w:rsid w:val="008578CB"/>
    <w:rsid w:val="00861E0C"/>
    <w:rsid w:val="008676C6"/>
    <w:rsid w:val="00870479"/>
    <w:rsid w:val="00875143"/>
    <w:rsid w:val="008826AC"/>
    <w:rsid w:val="008909FF"/>
    <w:rsid w:val="0089396B"/>
    <w:rsid w:val="00896B00"/>
    <w:rsid w:val="008A0DAD"/>
    <w:rsid w:val="008B11D2"/>
    <w:rsid w:val="008B1561"/>
    <w:rsid w:val="008B158D"/>
    <w:rsid w:val="008B496C"/>
    <w:rsid w:val="008B7712"/>
    <w:rsid w:val="008C1185"/>
    <w:rsid w:val="008C3D9E"/>
    <w:rsid w:val="008C6F58"/>
    <w:rsid w:val="008D211E"/>
    <w:rsid w:val="008D261B"/>
    <w:rsid w:val="008E306A"/>
    <w:rsid w:val="008E725D"/>
    <w:rsid w:val="008F28DC"/>
    <w:rsid w:val="00905D76"/>
    <w:rsid w:val="00906872"/>
    <w:rsid w:val="00910EFA"/>
    <w:rsid w:val="00914A3E"/>
    <w:rsid w:val="00914FA1"/>
    <w:rsid w:val="00915AA7"/>
    <w:rsid w:val="00920BA8"/>
    <w:rsid w:val="009238DC"/>
    <w:rsid w:val="00926112"/>
    <w:rsid w:val="00926F4F"/>
    <w:rsid w:val="00932CC0"/>
    <w:rsid w:val="00933AAC"/>
    <w:rsid w:val="0093702D"/>
    <w:rsid w:val="00942F64"/>
    <w:rsid w:val="00946C2D"/>
    <w:rsid w:val="00951C40"/>
    <w:rsid w:val="0095377F"/>
    <w:rsid w:val="00960962"/>
    <w:rsid w:val="00964ED7"/>
    <w:rsid w:val="00973A35"/>
    <w:rsid w:val="0097413D"/>
    <w:rsid w:val="00974BBB"/>
    <w:rsid w:val="0098301A"/>
    <w:rsid w:val="00984C04"/>
    <w:rsid w:val="009928EF"/>
    <w:rsid w:val="009A3365"/>
    <w:rsid w:val="009A420D"/>
    <w:rsid w:val="009A5EE4"/>
    <w:rsid w:val="009B08AB"/>
    <w:rsid w:val="009B5DAB"/>
    <w:rsid w:val="009B76BB"/>
    <w:rsid w:val="009D0458"/>
    <w:rsid w:val="009D2B81"/>
    <w:rsid w:val="009E3D4F"/>
    <w:rsid w:val="009F21B7"/>
    <w:rsid w:val="009F4310"/>
    <w:rsid w:val="00A0007A"/>
    <w:rsid w:val="00A0186E"/>
    <w:rsid w:val="00A131D1"/>
    <w:rsid w:val="00A20754"/>
    <w:rsid w:val="00A22996"/>
    <w:rsid w:val="00A3220C"/>
    <w:rsid w:val="00A3478F"/>
    <w:rsid w:val="00A36952"/>
    <w:rsid w:val="00A37236"/>
    <w:rsid w:val="00A402BA"/>
    <w:rsid w:val="00A41802"/>
    <w:rsid w:val="00A4429C"/>
    <w:rsid w:val="00A560E8"/>
    <w:rsid w:val="00A57C4A"/>
    <w:rsid w:val="00A67671"/>
    <w:rsid w:val="00A70BE6"/>
    <w:rsid w:val="00A70FEC"/>
    <w:rsid w:val="00A85643"/>
    <w:rsid w:val="00A8628F"/>
    <w:rsid w:val="00A8692D"/>
    <w:rsid w:val="00A929BA"/>
    <w:rsid w:val="00A946A4"/>
    <w:rsid w:val="00A96FDC"/>
    <w:rsid w:val="00AA3521"/>
    <w:rsid w:val="00AB6FE6"/>
    <w:rsid w:val="00AC2E34"/>
    <w:rsid w:val="00AD7056"/>
    <w:rsid w:val="00AD7C33"/>
    <w:rsid w:val="00AE3DE0"/>
    <w:rsid w:val="00AE56AC"/>
    <w:rsid w:val="00AE666E"/>
    <w:rsid w:val="00AE7BE1"/>
    <w:rsid w:val="00AF39B7"/>
    <w:rsid w:val="00AF445B"/>
    <w:rsid w:val="00B034EA"/>
    <w:rsid w:val="00B07AF6"/>
    <w:rsid w:val="00B1443C"/>
    <w:rsid w:val="00B1562A"/>
    <w:rsid w:val="00B167E3"/>
    <w:rsid w:val="00B171EF"/>
    <w:rsid w:val="00B253EF"/>
    <w:rsid w:val="00B27D9C"/>
    <w:rsid w:val="00B31D5C"/>
    <w:rsid w:val="00B3457F"/>
    <w:rsid w:val="00B35072"/>
    <w:rsid w:val="00B35825"/>
    <w:rsid w:val="00B40205"/>
    <w:rsid w:val="00B44852"/>
    <w:rsid w:val="00B50657"/>
    <w:rsid w:val="00B6070F"/>
    <w:rsid w:val="00B70B49"/>
    <w:rsid w:val="00B77F3E"/>
    <w:rsid w:val="00B83378"/>
    <w:rsid w:val="00B86174"/>
    <w:rsid w:val="00B94BF2"/>
    <w:rsid w:val="00BA18E3"/>
    <w:rsid w:val="00BA2CFA"/>
    <w:rsid w:val="00BB7874"/>
    <w:rsid w:val="00BC0783"/>
    <w:rsid w:val="00BD1B13"/>
    <w:rsid w:val="00BD376C"/>
    <w:rsid w:val="00BE1A76"/>
    <w:rsid w:val="00BE28C8"/>
    <w:rsid w:val="00BE5CB7"/>
    <w:rsid w:val="00BE5D68"/>
    <w:rsid w:val="00BF1B78"/>
    <w:rsid w:val="00BF6137"/>
    <w:rsid w:val="00BF6D27"/>
    <w:rsid w:val="00C01EDE"/>
    <w:rsid w:val="00C02C93"/>
    <w:rsid w:val="00C242F1"/>
    <w:rsid w:val="00C26F00"/>
    <w:rsid w:val="00C44569"/>
    <w:rsid w:val="00C45022"/>
    <w:rsid w:val="00C45522"/>
    <w:rsid w:val="00C45FEC"/>
    <w:rsid w:val="00C528F8"/>
    <w:rsid w:val="00C54A9B"/>
    <w:rsid w:val="00C55BFE"/>
    <w:rsid w:val="00C5677B"/>
    <w:rsid w:val="00C6100A"/>
    <w:rsid w:val="00C65BB8"/>
    <w:rsid w:val="00C711DD"/>
    <w:rsid w:val="00C9049C"/>
    <w:rsid w:val="00C91633"/>
    <w:rsid w:val="00C92B18"/>
    <w:rsid w:val="00CA180C"/>
    <w:rsid w:val="00CA2E1A"/>
    <w:rsid w:val="00CA7E8B"/>
    <w:rsid w:val="00CB0B00"/>
    <w:rsid w:val="00CB51EC"/>
    <w:rsid w:val="00CD38C1"/>
    <w:rsid w:val="00CD3A40"/>
    <w:rsid w:val="00CD5F9B"/>
    <w:rsid w:val="00CE34C0"/>
    <w:rsid w:val="00CE44EE"/>
    <w:rsid w:val="00CE5D6B"/>
    <w:rsid w:val="00CF1971"/>
    <w:rsid w:val="00CF40ED"/>
    <w:rsid w:val="00D17FAA"/>
    <w:rsid w:val="00D207D9"/>
    <w:rsid w:val="00D228F6"/>
    <w:rsid w:val="00D360C2"/>
    <w:rsid w:val="00D36340"/>
    <w:rsid w:val="00D41FCD"/>
    <w:rsid w:val="00D46077"/>
    <w:rsid w:val="00D53792"/>
    <w:rsid w:val="00D564A0"/>
    <w:rsid w:val="00D63D31"/>
    <w:rsid w:val="00D7098C"/>
    <w:rsid w:val="00D7368F"/>
    <w:rsid w:val="00D750C5"/>
    <w:rsid w:val="00D81F83"/>
    <w:rsid w:val="00D85E72"/>
    <w:rsid w:val="00D92AB7"/>
    <w:rsid w:val="00D95F0A"/>
    <w:rsid w:val="00D96FDF"/>
    <w:rsid w:val="00DA038D"/>
    <w:rsid w:val="00DA493E"/>
    <w:rsid w:val="00DB03B2"/>
    <w:rsid w:val="00DB15BA"/>
    <w:rsid w:val="00DB3E2E"/>
    <w:rsid w:val="00DB68B7"/>
    <w:rsid w:val="00DB730C"/>
    <w:rsid w:val="00DC2F76"/>
    <w:rsid w:val="00DC5817"/>
    <w:rsid w:val="00DD4935"/>
    <w:rsid w:val="00DE10B7"/>
    <w:rsid w:val="00DE6A07"/>
    <w:rsid w:val="00DF2D23"/>
    <w:rsid w:val="00DF4028"/>
    <w:rsid w:val="00DF406F"/>
    <w:rsid w:val="00DF7FCE"/>
    <w:rsid w:val="00E007CF"/>
    <w:rsid w:val="00E00FE5"/>
    <w:rsid w:val="00E02038"/>
    <w:rsid w:val="00E0592E"/>
    <w:rsid w:val="00E078DC"/>
    <w:rsid w:val="00E07EDA"/>
    <w:rsid w:val="00E10BA6"/>
    <w:rsid w:val="00E11BB0"/>
    <w:rsid w:val="00E13E0C"/>
    <w:rsid w:val="00E36A93"/>
    <w:rsid w:val="00E37B45"/>
    <w:rsid w:val="00E4038E"/>
    <w:rsid w:val="00E42EAE"/>
    <w:rsid w:val="00E52735"/>
    <w:rsid w:val="00E55AEF"/>
    <w:rsid w:val="00E56807"/>
    <w:rsid w:val="00E61499"/>
    <w:rsid w:val="00E62377"/>
    <w:rsid w:val="00E63431"/>
    <w:rsid w:val="00E634C9"/>
    <w:rsid w:val="00E6397A"/>
    <w:rsid w:val="00E759CC"/>
    <w:rsid w:val="00E7666A"/>
    <w:rsid w:val="00E77F9E"/>
    <w:rsid w:val="00E80A01"/>
    <w:rsid w:val="00E9169B"/>
    <w:rsid w:val="00E935DF"/>
    <w:rsid w:val="00E961B0"/>
    <w:rsid w:val="00EA72A5"/>
    <w:rsid w:val="00EB0F4D"/>
    <w:rsid w:val="00EC7E8F"/>
    <w:rsid w:val="00ED1D81"/>
    <w:rsid w:val="00ED48E7"/>
    <w:rsid w:val="00EE0D11"/>
    <w:rsid w:val="00EE2C76"/>
    <w:rsid w:val="00EE4F07"/>
    <w:rsid w:val="00EE6679"/>
    <w:rsid w:val="00EE6E67"/>
    <w:rsid w:val="00EE71E1"/>
    <w:rsid w:val="00EE75DF"/>
    <w:rsid w:val="00EE792B"/>
    <w:rsid w:val="00EE7A28"/>
    <w:rsid w:val="00EF26DD"/>
    <w:rsid w:val="00EF6B48"/>
    <w:rsid w:val="00EF6EF8"/>
    <w:rsid w:val="00EF7F5D"/>
    <w:rsid w:val="00F04B59"/>
    <w:rsid w:val="00F12EBF"/>
    <w:rsid w:val="00F142C2"/>
    <w:rsid w:val="00F159E8"/>
    <w:rsid w:val="00F2110A"/>
    <w:rsid w:val="00F22EB9"/>
    <w:rsid w:val="00F2315D"/>
    <w:rsid w:val="00F24DBA"/>
    <w:rsid w:val="00F300C4"/>
    <w:rsid w:val="00F3205F"/>
    <w:rsid w:val="00F35E48"/>
    <w:rsid w:val="00F36993"/>
    <w:rsid w:val="00F37FD8"/>
    <w:rsid w:val="00F42688"/>
    <w:rsid w:val="00F47FCA"/>
    <w:rsid w:val="00F52665"/>
    <w:rsid w:val="00F5527C"/>
    <w:rsid w:val="00F61115"/>
    <w:rsid w:val="00F614CB"/>
    <w:rsid w:val="00F70C95"/>
    <w:rsid w:val="00F75F2F"/>
    <w:rsid w:val="00F811D4"/>
    <w:rsid w:val="00F836F0"/>
    <w:rsid w:val="00F854C4"/>
    <w:rsid w:val="00F86B62"/>
    <w:rsid w:val="00F87329"/>
    <w:rsid w:val="00F9210A"/>
    <w:rsid w:val="00F93239"/>
    <w:rsid w:val="00F9782D"/>
    <w:rsid w:val="00FA6AFD"/>
    <w:rsid w:val="00FB0E4F"/>
    <w:rsid w:val="00FB4733"/>
    <w:rsid w:val="00FB4DFA"/>
    <w:rsid w:val="00FB65DB"/>
    <w:rsid w:val="00FC11E4"/>
    <w:rsid w:val="00FC56F5"/>
    <w:rsid w:val="00FC6E92"/>
    <w:rsid w:val="00FD7801"/>
    <w:rsid w:val="00FE10A2"/>
    <w:rsid w:val="00FE4D11"/>
    <w:rsid w:val="00FE629A"/>
    <w:rsid w:val="00FF0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30F496"/>
  <w15:chartTrackingRefBased/>
  <w15:docId w15:val="{81FF2798-05EB-4CC4-985C-910F9EADF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D70"/>
    <w:pPr>
      <w:suppressAutoHyphens/>
    </w:pPr>
    <w:rPr>
      <w:sz w:val="24"/>
      <w:szCs w:val="24"/>
      <w:lang w:eastAsia="ar-SA"/>
    </w:rPr>
  </w:style>
  <w:style w:type="paragraph" w:styleId="Ttulo1">
    <w:name w:val="heading 1"/>
    <w:aliases w:val="Capítulo FATEC"/>
    <w:basedOn w:val="Normal"/>
    <w:next w:val="Normal"/>
    <w:link w:val="Ttulo1Char"/>
    <w:autoRedefine/>
    <w:qFormat/>
    <w:rsid w:val="001B2AAF"/>
    <w:pPr>
      <w:keepNext/>
      <w:widowControl w:val="0"/>
      <w:numPr>
        <w:numId w:val="3"/>
      </w:numPr>
      <w:autoSpaceDE w:val="0"/>
      <w:outlineLvl w:val="0"/>
    </w:pPr>
    <w:rPr>
      <w:rFonts w:ascii="Arial" w:eastAsia="Arial Unicode MS" w:hAnsi="Arial" w:cs="Arial"/>
      <w:b/>
      <w:bCs/>
      <w:caps/>
      <w:noProof/>
      <w:sz w:val="28"/>
      <w:szCs w:val="28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7114A"/>
    <w:pPr>
      <w:keepNext/>
      <w:keepLines/>
      <w:suppressAutoHyphens w:val="0"/>
      <w:spacing w:before="40" w:line="259" w:lineRule="auto"/>
      <w:outlineLvl w:val="1"/>
    </w:pPr>
    <w:rPr>
      <w:rFonts w:ascii="Arial" w:eastAsiaTheme="majorEastAsia" w:hAnsi="Arial" w:cstheme="majorBidi"/>
      <w:sz w:val="26"/>
      <w:szCs w:val="26"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28C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55FE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rsid w:val="00AD7056"/>
    <w:pPr>
      <w:keepNext/>
      <w:numPr>
        <w:ilvl w:val="4"/>
        <w:numId w:val="1"/>
      </w:numPr>
      <w:autoSpaceDE w:val="0"/>
      <w:jc w:val="both"/>
      <w:outlineLvl w:val="4"/>
    </w:pPr>
    <w:rPr>
      <w:b/>
      <w:bCs/>
      <w:szCs w:val="23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E4F0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5A55F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2">
    <w:name w:val="Body Text Indent 2"/>
    <w:basedOn w:val="Normal"/>
    <w:semiHidden/>
    <w:pPr>
      <w:spacing w:after="120" w:line="480" w:lineRule="auto"/>
      <w:ind w:left="283"/>
    </w:pPr>
  </w:style>
  <w:style w:type="paragraph" w:styleId="Recuodecorpodetexto3">
    <w:name w:val="Body Text Indent 3"/>
    <w:basedOn w:val="Normal"/>
    <w:semiHidden/>
    <w:pPr>
      <w:spacing w:after="120"/>
      <w:ind w:left="283"/>
    </w:pPr>
    <w:rPr>
      <w:sz w:val="16"/>
      <w:szCs w:val="16"/>
    </w:r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FiguraFATEC">
    <w:name w:val="Figura FATEC"/>
    <w:basedOn w:val="Normal"/>
    <w:qFormat/>
    <w:rsid w:val="00827689"/>
    <w:pPr>
      <w:framePr w:wrap="notBeside" w:vAnchor="text" w:hAnchor="page" w:xAlign="center" w:y="1"/>
      <w:jc w:val="center"/>
    </w:pPr>
    <w:rPr>
      <w:rFonts w:ascii="Arial" w:hAnsi="Arial" w:cs="Arial"/>
      <w:noProof/>
      <w:lang w:eastAsia="pt-BR"/>
    </w:rPr>
  </w:style>
  <w:style w:type="paragraph" w:styleId="Corpodetexto2">
    <w:name w:val="Body Text 2"/>
    <w:basedOn w:val="Normal"/>
    <w:semiHidden/>
    <w:pPr>
      <w:spacing w:after="120" w:line="480" w:lineRule="auto"/>
    </w:pPr>
  </w:style>
  <w:style w:type="paragraph" w:styleId="NormalWeb">
    <w:name w:val="Normal (Web)"/>
    <w:basedOn w:val="Normal"/>
    <w:semiHidden/>
    <w:pPr>
      <w:suppressAutoHyphens w:val="0"/>
      <w:spacing w:before="100" w:beforeAutospacing="1" w:after="100" w:afterAutospacing="1"/>
    </w:pPr>
    <w:rPr>
      <w:lang w:eastAsia="pt-BR"/>
    </w:rPr>
  </w:style>
  <w:style w:type="paragraph" w:customStyle="1" w:styleId="TextoFATEC">
    <w:name w:val="Texto FATEC"/>
    <w:basedOn w:val="Normal"/>
    <w:autoRedefine/>
    <w:qFormat/>
    <w:rsid w:val="001F1C07"/>
    <w:pPr>
      <w:spacing w:line="360" w:lineRule="auto"/>
      <w:ind w:firstLine="709"/>
      <w:jc w:val="both"/>
    </w:pPr>
    <w:rPr>
      <w:rFonts w:ascii="Arial" w:hAnsi="Arial" w:cs="Arial"/>
      <w:b/>
    </w:rPr>
  </w:style>
  <w:style w:type="paragraph" w:styleId="Corpodetexto">
    <w:name w:val="Body Text"/>
    <w:basedOn w:val="Normal"/>
    <w:semiHidden/>
    <w:pPr>
      <w:jc w:val="center"/>
    </w:pPr>
    <w:rPr>
      <w:b/>
      <w:bCs/>
      <w:color w:val="0000FF"/>
    </w:rPr>
  </w:style>
  <w:style w:type="paragraph" w:customStyle="1" w:styleId="Subcaptulo1FATEC">
    <w:name w:val="Subcapítulo1 FATEC"/>
    <w:basedOn w:val="Ttulo2"/>
    <w:autoRedefine/>
    <w:qFormat/>
    <w:rsid w:val="004668DC"/>
    <w:pPr>
      <w:numPr>
        <w:ilvl w:val="1"/>
        <w:numId w:val="2"/>
      </w:numPr>
      <w:spacing w:before="120" w:after="120" w:line="240" w:lineRule="auto"/>
    </w:pPr>
    <w:rPr>
      <w:rFonts w:cs="Arial"/>
      <w:b/>
      <w:bCs/>
      <w:caps/>
      <w:sz w:val="24"/>
      <w:szCs w:val="24"/>
    </w:rPr>
  </w:style>
  <w:style w:type="paragraph" w:styleId="Cabealho">
    <w:name w:val="header"/>
    <w:basedOn w:val="Normal"/>
    <w:link w:val="CabealhoChar"/>
    <w:uiPriority w:val="99"/>
    <w:rsid w:val="00B44852"/>
    <w:pPr>
      <w:tabs>
        <w:tab w:val="center" w:pos="4419"/>
        <w:tab w:val="right" w:pos="8838"/>
      </w:tabs>
      <w:suppressAutoHyphens w:val="0"/>
      <w:jc w:val="center"/>
    </w:pPr>
    <w:rPr>
      <w:rFonts w:ascii="Verdana" w:hAnsi="Verdana"/>
      <w:sz w:val="19"/>
      <w:szCs w:val="20"/>
      <w:lang w:eastAsia="pt-BR"/>
    </w:rPr>
  </w:style>
  <w:style w:type="character" w:customStyle="1" w:styleId="CabealhoChar">
    <w:name w:val="Cabeçalho Char"/>
    <w:basedOn w:val="Fontepargpadro"/>
    <w:link w:val="Cabealho"/>
    <w:uiPriority w:val="99"/>
    <w:rsid w:val="00B44852"/>
    <w:rPr>
      <w:rFonts w:ascii="Verdana" w:hAnsi="Verdana"/>
      <w:sz w:val="19"/>
    </w:rPr>
  </w:style>
  <w:style w:type="character" w:customStyle="1" w:styleId="Ttulo1Char">
    <w:name w:val="Título 1 Char"/>
    <w:aliases w:val="Capítulo FATEC Char"/>
    <w:basedOn w:val="Fontepargpadro"/>
    <w:link w:val="Ttulo1"/>
    <w:rsid w:val="001B2AAF"/>
    <w:rPr>
      <w:rFonts w:ascii="Arial" w:eastAsia="Arial Unicode MS" w:hAnsi="Arial" w:cs="Arial"/>
      <w:b/>
      <w:bCs/>
      <w:caps/>
      <w:noProof/>
      <w:sz w:val="28"/>
      <w:szCs w:val="28"/>
    </w:rPr>
  </w:style>
  <w:style w:type="character" w:customStyle="1" w:styleId="Ttulo5Char">
    <w:name w:val="Título 5 Char"/>
    <w:basedOn w:val="Fontepargpadro"/>
    <w:link w:val="Ttulo5"/>
    <w:rsid w:val="00AD7056"/>
    <w:rPr>
      <w:b/>
      <w:bCs/>
      <w:sz w:val="24"/>
      <w:szCs w:val="23"/>
      <w:lang w:eastAsia="ar-SA"/>
    </w:rPr>
  </w:style>
  <w:style w:type="paragraph" w:customStyle="1" w:styleId="ndice">
    <w:name w:val="Índice"/>
    <w:basedOn w:val="Normal"/>
    <w:rsid w:val="00AD7056"/>
    <w:pPr>
      <w:suppressLineNumbers/>
    </w:pPr>
    <w:rPr>
      <w:rFonts w:cs="Tahoma"/>
    </w:rPr>
  </w:style>
  <w:style w:type="paragraph" w:styleId="Subttulo">
    <w:name w:val="Subtitle"/>
    <w:basedOn w:val="Normal"/>
    <w:next w:val="Corpodetexto"/>
    <w:link w:val="SubttuloChar"/>
    <w:qFormat/>
    <w:rsid w:val="00AD7056"/>
    <w:pPr>
      <w:keepNext/>
      <w:spacing w:before="240" w:after="120"/>
      <w:jc w:val="center"/>
    </w:pPr>
    <w:rPr>
      <w:rFonts w:ascii="Arial" w:eastAsia="MS Mincho" w:hAnsi="Arial" w:cs="Tahoma"/>
      <w:i/>
      <w:iCs/>
      <w:sz w:val="28"/>
      <w:szCs w:val="28"/>
    </w:rPr>
  </w:style>
  <w:style w:type="character" w:customStyle="1" w:styleId="SubttuloChar">
    <w:name w:val="Subtítulo Char"/>
    <w:basedOn w:val="Fontepargpadro"/>
    <w:link w:val="Subttulo"/>
    <w:rsid w:val="00AD7056"/>
    <w:rPr>
      <w:rFonts w:ascii="Arial" w:eastAsia="MS Mincho" w:hAnsi="Arial" w:cs="Tahoma"/>
      <w:i/>
      <w:iCs/>
      <w:sz w:val="28"/>
      <w:szCs w:val="28"/>
      <w:lang w:eastAsia="ar-S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8416B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8416B"/>
    <w:rPr>
      <w:rFonts w:ascii="Segoe UI" w:hAnsi="Segoe UI" w:cs="Segoe UI"/>
      <w:sz w:val="18"/>
      <w:szCs w:val="18"/>
      <w:lang w:eastAsia="ar-SA"/>
    </w:rPr>
  </w:style>
  <w:style w:type="table" w:styleId="Tabelacomgrade">
    <w:name w:val="Table Grid"/>
    <w:basedOn w:val="Tabelanormal"/>
    <w:uiPriority w:val="39"/>
    <w:rsid w:val="009D04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har">
    <w:name w:val="Título 4 Char"/>
    <w:basedOn w:val="Fontepargpadro"/>
    <w:link w:val="Ttulo4"/>
    <w:uiPriority w:val="9"/>
    <w:semiHidden/>
    <w:rsid w:val="00755FE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ar-SA"/>
    </w:rPr>
  </w:style>
  <w:style w:type="paragraph" w:styleId="Rodap">
    <w:name w:val="footer"/>
    <w:basedOn w:val="Normal"/>
    <w:link w:val="RodapChar"/>
    <w:uiPriority w:val="99"/>
    <w:unhideWhenUsed/>
    <w:rsid w:val="00EC7E8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C7E8F"/>
    <w:rPr>
      <w:sz w:val="24"/>
      <w:szCs w:val="24"/>
      <w:lang w:eastAsia="ar-SA"/>
    </w:rPr>
  </w:style>
  <w:style w:type="paragraph" w:styleId="Recuodecorpodetexto">
    <w:name w:val="Body Text Indent"/>
    <w:basedOn w:val="Normal"/>
    <w:link w:val="RecuodecorpodetextoChar"/>
    <w:uiPriority w:val="99"/>
    <w:unhideWhenUsed/>
    <w:rsid w:val="00B034EA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B034EA"/>
    <w:rPr>
      <w:sz w:val="24"/>
      <w:szCs w:val="24"/>
      <w:lang w:eastAsia="ar-SA"/>
    </w:rPr>
  </w:style>
  <w:style w:type="paragraph" w:customStyle="1" w:styleId="Subcaptulo2FATEC">
    <w:name w:val="Subcapítulo2 FATEC"/>
    <w:basedOn w:val="Ttulo2"/>
    <w:autoRedefine/>
    <w:qFormat/>
    <w:rsid w:val="00311945"/>
    <w:pPr>
      <w:numPr>
        <w:ilvl w:val="2"/>
        <w:numId w:val="2"/>
      </w:numPr>
      <w:spacing w:before="120" w:after="120" w:line="240" w:lineRule="auto"/>
    </w:pPr>
    <w:rPr>
      <w:rFonts w:cs="Arial"/>
      <w:b/>
      <w:bCs/>
      <w:sz w:val="24"/>
      <w:szCs w:val="24"/>
    </w:rPr>
  </w:style>
  <w:style w:type="paragraph" w:customStyle="1" w:styleId="LegendaFATEC">
    <w:name w:val="Legenda FATEC"/>
    <w:basedOn w:val="Normal"/>
    <w:qFormat/>
    <w:rsid w:val="00D564A0"/>
    <w:pPr>
      <w:jc w:val="center"/>
    </w:pPr>
    <w:rPr>
      <w:rFonts w:ascii="Arial" w:hAnsi="Arial" w:cs="Arial"/>
    </w:rPr>
  </w:style>
  <w:style w:type="paragraph" w:customStyle="1" w:styleId="Ttulo1FATEC">
    <w:name w:val="Título1 FATEC"/>
    <w:basedOn w:val="Ttulo1"/>
    <w:qFormat/>
    <w:rsid w:val="00327CBD"/>
  </w:style>
  <w:style w:type="paragraph" w:styleId="Sumrio1">
    <w:name w:val="toc 1"/>
    <w:aliases w:val="Sumário FATEC"/>
    <w:basedOn w:val="Normal"/>
    <w:next w:val="Normal"/>
    <w:autoRedefine/>
    <w:uiPriority w:val="39"/>
    <w:rsid w:val="004668DC"/>
    <w:pPr>
      <w:tabs>
        <w:tab w:val="left" w:pos="709"/>
        <w:tab w:val="right" w:leader="dot" w:pos="9062"/>
      </w:tabs>
    </w:pPr>
    <w:rPr>
      <w:rFonts w:ascii="Arial" w:hAnsi="Arial"/>
      <w:bCs/>
      <w:caps/>
      <w:sz w:val="28"/>
    </w:rPr>
  </w:style>
  <w:style w:type="paragraph" w:styleId="Legenda">
    <w:name w:val="caption"/>
    <w:basedOn w:val="Normal"/>
    <w:next w:val="Normal"/>
    <w:uiPriority w:val="35"/>
    <w:unhideWhenUsed/>
    <w:qFormat/>
    <w:rsid w:val="00E935DF"/>
    <w:pPr>
      <w:spacing w:after="200"/>
    </w:pPr>
    <w:rPr>
      <w:i/>
      <w:iCs/>
      <w:color w:val="44546A" w:themeColor="text2"/>
      <w:sz w:val="18"/>
      <w:szCs w:val="18"/>
    </w:rPr>
  </w:style>
  <w:style w:type="character" w:styleId="Nmerodepgina">
    <w:name w:val="page number"/>
    <w:basedOn w:val="Fontepargpadro"/>
    <w:semiHidden/>
    <w:rsid w:val="00B034EA"/>
  </w:style>
  <w:style w:type="paragraph" w:customStyle="1" w:styleId="DecimalAligned">
    <w:name w:val="Decimal Aligned"/>
    <w:basedOn w:val="Normal"/>
    <w:uiPriority w:val="40"/>
    <w:rsid w:val="0095377F"/>
    <w:pPr>
      <w:tabs>
        <w:tab w:val="decimal" w:pos="360"/>
      </w:tabs>
      <w:suppressAutoHyphens w:val="0"/>
      <w:spacing w:after="200" w:line="276" w:lineRule="auto"/>
    </w:pPr>
    <w:rPr>
      <w:rFonts w:asciiTheme="minorHAnsi" w:eastAsiaTheme="minorEastAsia" w:hAnsiTheme="minorHAnsi"/>
      <w:sz w:val="22"/>
      <w:szCs w:val="22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95377F"/>
    <w:pPr>
      <w:suppressAutoHyphens w:val="0"/>
    </w:pPr>
    <w:rPr>
      <w:rFonts w:asciiTheme="minorHAnsi" w:eastAsiaTheme="minorEastAsia" w:hAnsiTheme="minorHAnsi"/>
      <w:sz w:val="20"/>
      <w:szCs w:val="20"/>
      <w:lang w:eastAsia="pt-BR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95377F"/>
    <w:rPr>
      <w:rFonts w:asciiTheme="minorHAnsi" w:eastAsiaTheme="minorEastAsia" w:hAnsiTheme="minorHAnsi"/>
    </w:rPr>
  </w:style>
  <w:style w:type="paragraph" w:styleId="Sumrio2">
    <w:name w:val="toc 2"/>
    <w:basedOn w:val="Normal"/>
    <w:next w:val="Normal"/>
    <w:autoRedefine/>
    <w:uiPriority w:val="39"/>
    <w:unhideWhenUsed/>
    <w:rsid w:val="00311945"/>
    <w:pPr>
      <w:tabs>
        <w:tab w:val="left" w:pos="709"/>
        <w:tab w:val="right" w:leader="dot" w:pos="9062"/>
      </w:tabs>
      <w:spacing w:before="120" w:after="120"/>
      <w:ind w:left="709" w:hanging="709"/>
    </w:pPr>
    <w:rPr>
      <w:rFonts w:ascii="Arial" w:hAnsi="Arial"/>
    </w:rPr>
  </w:style>
  <w:style w:type="table" w:styleId="SombreamentoMdio2-nfase5">
    <w:name w:val="Medium Shading 2 Accent 5"/>
    <w:basedOn w:val="Tabelanormal"/>
    <w:uiPriority w:val="64"/>
    <w:rsid w:val="0095377F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PargrafodaLista">
    <w:name w:val="List Paragraph"/>
    <w:basedOn w:val="Normal"/>
    <w:uiPriority w:val="34"/>
    <w:qFormat/>
    <w:rsid w:val="00F2110A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7C52F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C52F8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C52F8"/>
    <w:rPr>
      <w:lang w:eastAsia="ar-SA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C52F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C52F8"/>
    <w:rPr>
      <w:b/>
      <w:bCs/>
      <w:lang w:eastAsia="ar-SA"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842BA0"/>
    <w:rPr>
      <w:rFonts w:ascii="Arial" w:hAnsi="Arial"/>
    </w:rPr>
  </w:style>
  <w:style w:type="paragraph" w:customStyle="1" w:styleId="CitaoDiretaFATEC">
    <w:name w:val="Citação Direta FATEC"/>
    <w:basedOn w:val="Normal"/>
    <w:qFormat/>
    <w:rsid w:val="00CE5D6B"/>
    <w:pPr>
      <w:ind w:left="2268"/>
      <w:jc w:val="both"/>
    </w:pPr>
    <w:rPr>
      <w:rFonts w:ascii="Arial" w:hAnsi="Arial" w:cs="Arial"/>
      <w:bCs/>
      <w:sz w:val="20"/>
      <w:szCs w:val="20"/>
    </w:rPr>
  </w:style>
  <w:style w:type="character" w:customStyle="1" w:styleId="Ttulo6Char">
    <w:name w:val="Título 6 Char"/>
    <w:basedOn w:val="Fontepargpadro"/>
    <w:link w:val="Ttulo6"/>
    <w:uiPriority w:val="9"/>
    <w:rsid w:val="00EE4F0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ar-SA"/>
    </w:rPr>
  </w:style>
  <w:style w:type="character" w:customStyle="1" w:styleId="Ttulo7Char">
    <w:name w:val="Título 7 Char"/>
    <w:basedOn w:val="Fontepargpadro"/>
    <w:link w:val="Ttulo7"/>
    <w:uiPriority w:val="9"/>
    <w:rsid w:val="005A55F8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ar-SA"/>
    </w:rPr>
  </w:style>
  <w:style w:type="paragraph" w:customStyle="1" w:styleId="FonteFigTabQuadroFATEC">
    <w:name w:val="Fonte FigTabQuadro FATEC"/>
    <w:basedOn w:val="Normal"/>
    <w:qFormat/>
    <w:rsid w:val="001547FE"/>
    <w:pPr>
      <w:jc w:val="center"/>
    </w:pPr>
    <w:rPr>
      <w:rFonts w:ascii="Arial" w:hAnsi="Arial" w:cs="Arial"/>
      <w:sz w:val="20"/>
      <w:szCs w:val="20"/>
    </w:rPr>
  </w:style>
  <w:style w:type="paragraph" w:customStyle="1" w:styleId="RefernciasBibliogrficasFATEC">
    <w:name w:val="Referências Bibliográficas FATEC"/>
    <w:basedOn w:val="Normal"/>
    <w:qFormat/>
    <w:rsid w:val="00536A04"/>
    <w:pPr>
      <w:shd w:val="clear" w:color="auto" w:fill="FFFFFF"/>
      <w:textAlignment w:val="baseline"/>
    </w:pPr>
    <w:rPr>
      <w:rFonts w:ascii="Arial" w:hAnsi="Arial" w:cs="Arial"/>
      <w:color w:val="000000"/>
      <w:bdr w:val="none" w:sz="0" w:space="0" w:color="auto" w:frame="1"/>
    </w:rPr>
  </w:style>
  <w:style w:type="paragraph" w:customStyle="1" w:styleId="CEETPS-CapaFATEC">
    <w:name w:val="CEETPS-Capa FATEC"/>
    <w:basedOn w:val="InstituioCursoFATEC"/>
    <w:autoRedefine/>
    <w:qFormat/>
    <w:rsid w:val="009F4310"/>
    <w:rPr>
      <w:spacing w:val="-24"/>
      <w:sz w:val="38"/>
    </w:rPr>
  </w:style>
  <w:style w:type="character" w:customStyle="1" w:styleId="Ttulo2Char">
    <w:name w:val="Título 2 Char"/>
    <w:basedOn w:val="Fontepargpadro"/>
    <w:link w:val="Ttulo2"/>
    <w:uiPriority w:val="9"/>
    <w:rsid w:val="0027114A"/>
    <w:rPr>
      <w:rFonts w:ascii="Arial" w:eastAsiaTheme="majorEastAsia" w:hAnsi="Arial" w:cstheme="majorBidi"/>
      <w:sz w:val="26"/>
      <w:szCs w:val="26"/>
      <w:lang w:eastAsia="en-US"/>
    </w:rPr>
  </w:style>
  <w:style w:type="paragraph" w:customStyle="1" w:styleId="InstituioCursoFATEC">
    <w:name w:val="Instituição/Curso FATEC"/>
    <w:basedOn w:val="Normal"/>
    <w:qFormat/>
    <w:rsid w:val="006665E0"/>
    <w:pPr>
      <w:jc w:val="center"/>
    </w:pPr>
    <w:rPr>
      <w:rFonts w:ascii="Arial" w:hAnsi="Arial" w:cs="Arial"/>
      <w:b/>
      <w:smallCaps/>
      <w:sz w:val="28"/>
      <w:szCs w:val="28"/>
    </w:rPr>
  </w:style>
  <w:style w:type="paragraph" w:customStyle="1" w:styleId="NomeAlunoFATEC">
    <w:name w:val="Nome/Aluno FATEC"/>
    <w:basedOn w:val="Normal"/>
    <w:qFormat/>
    <w:rsid w:val="006665E0"/>
    <w:pPr>
      <w:jc w:val="center"/>
    </w:pPr>
    <w:rPr>
      <w:rFonts w:ascii="Arial" w:hAnsi="Arial" w:cs="Arial"/>
      <w:b/>
    </w:rPr>
  </w:style>
  <w:style w:type="paragraph" w:customStyle="1" w:styleId="TtuloElemPr-TextuaisFATEC">
    <w:name w:val="Título/Elem Pré-Textuais  FATEC"/>
    <w:basedOn w:val="Normal"/>
    <w:qFormat/>
    <w:rsid w:val="006665E0"/>
    <w:pPr>
      <w:jc w:val="center"/>
    </w:pPr>
    <w:rPr>
      <w:rFonts w:ascii="Arial" w:hAnsi="Arial" w:cs="Arial"/>
      <w:b/>
      <w:sz w:val="28"/>
      <w:szCs w:val="28"/>
    </w:rPr>
  </w:style>
  <w:style w:type="paragraph" w:customStyle="1" w:styleId="NotaExplicativaFATEC">
    <w:name w:val="NotaExplicativa FATEC"/>
    <w:basedOn w:val="Normal"/>
    <w:qFormat/>
    <w:rsid w:val="006665E0"/>
    <w:pPr>
      <w:ind w:left="4536"/>
      <w:jc w:val="both"/>
    </w:pPr>
    <w:rPr>
      <w:rFonts w:ascii="Arial" w:hAnsi="Arial" w:cs="Arial"/>
      <w:sz w:val="20"/>
      <w:szCs w:val="20"/>
    </w:rPr>
  </w:style>
  <w:style w:type="paragraph" w:customStyle="1" w:styleId="LocalAnoFATEC">
    <w:name w:val="Local/Ano FATEC"/>
    <w:basedOn w:val="Normal"/>
    <w:qFormat/>
    <w:rsid w:val="00E634C9"/>
    <w:pPr>
      <w:jc w:val="center"/>
    </w:pPr>
    <w:rPr>
      <w:rFonts w:ascii="Arial" w:hAnsi="Arial" w:cs="Arial"/>
      <w:b/>
    </w:rPr>
  </w:style>
  <w:style w:type="paragraph" w:customStyle="1" w:styleId="TtuloSubFolhaAprovaoFATEC">
    <w:name w:val="Título/Sub/FolhaAprovação FATEC"/>
    <w:basedOn w:val="Normal"/>
    <w:qFormat/>
    <w:rsid w:val="00BB7874"/>
    <w:pPr>
      <w:spacing w:line="360" w:lineRule="auto"/>
      <w:jc w:val="center"/>
    </w:pPr>
    <w:rPr>
      <w:rFonts w:ascii="Arial" w:hAnsi="Arial" w:cs="Arial"/>
      <w:b/>
      <w:caps/>
    </w:rPr>
  </w:style>
  <w:style w:type="paragraph" w:customStyle="1" w:styleId="AssinaturaAprovaoFATEC">
    <w:name w:val="AssinaturaAprovação FATEC"/>
    <w:basedOn w:val="Corpodetexto"/>
    <w:qFormat/>
    <w:rsid w:val="00815AA8"/>
    <w:pPr>
      <w:spacing w:before="120"/>
    </w:pPr>
    <w:rPr>
      <w:rFonts w:ascii="Arial" w:hAnsi="Arial"/>
      <w:b w:val="0"/>
      <w:noProof/>
      <w:color w:val="auto"/>
      <w:lang w:eastAsia="pt-BR"/>
    </w:rPr>
  </w:style>
  <w:style w:type="paragraph" w:customStyle="1" w:styleId="DataAprovaoFATEC">
    <w:name w:val="DataAprovação FATEC"/>
    <w:basedOn w:val="Normal"/>
    <w:link w:val="DataAprovaoFATECChar"/>
    <w:qFormat/>
    <w:rsid w:val="00AF445B"/>
    <w:pPr>
      <w:ind w:left="4536"/>
    </w:pPr>
    <w:rPr>
      <w:rFonts w:ascii="Arial" w:hAnsi="Arial" w:cs="Arial"/>
    </w:rPr>
  </w:style>
  <w:style w:type="character" w:customStyle="1" w:styleId="DataAprovaoFATECChar">
    <w:name w:val="DataAprovação FATEC Char"/>
    <w:basedOn w:val="Fontepargpadro"/>
    <w:link w:val="DataAprovaoFATEC"/>
    <w:rsid w:val="00AF445B"/>
    <w:rPr>
      <w:rFonts w:ascii="Arial" w:hAnsi="Arial" w:cs="Arial"/>
      <w:sz w:val="24"/>
      <w:szCs w:val="24"/>
      <w:lang w:eastAsia="ar-SA"/>
    </w:rPr>
  </w:style>
  <w:style w:type="paragraph" w:customStyle="1" w:styleId="AutoresOrientadorFATEC">
    <w:name w:val="Autores/Orientador FATEC"/>
    <w:basedOn w:val="Normal"/>
    <w:qFormat/>
    <w:rsid w:val="00782B59"/>
    <w:pPr>
      <w:jc w:val="center"/>
    </w:pPr>
    <w:rPr>
      <w:rFonts w:ascii="Arial" w:hAnsi="Arial" w:cs="Arial"/>
    </w:rPr>
  </w:style>
  <w:style w:type="paragraph" w:customStyle="1" w:styleId="Ttulo-RESUMOABSTREFAPEND">
    <w:name w:val="Título-RESUMO/ABST/REF/APEND"/>
    <w:basedOn w:val="Ttulo1"/>
    <w:autoRedefine/>
    <w:qFormat/>
    <w:rsid w:val="00B83378"/>
    <w:pPr>
      <w:numPr>
        <w:numId w:val="0"/>
      </w:numPr>
    </w:pPr>
  </w:style>
  <w:style w:type="paragraph" w:customStyle="1" w:styleId="IdentificaoInstituioFATEC">
    <w:name w:val="Identificação/Instituição FATEC"/>
    <w:basedOn w:val="Normal"/>
    <w:next w:val="Ttulo-RESUMOABSTREFAPEND"/>
    <w:qFormat/>
    <w:rsid w:val="00201DD1"/>
    <w:pPr>
      <w:jc w:val="center"/>
    </w:pPr>
    <w:rPr>
      <w:rFonts w:ascii="Arial" w:hAnsi="Arial" w:cs="Arial"/>
    </w:rPr>
  </w:style>
  <w:style w:type="paragraph" w:customStyle="1" w:styleId="ResumoAbstractPalavras-chaveFATEC">
    <w:name w:val="Resumo/Abstract/Palavras-chave FATEC"/>
    <w:basedOn w:val="NormalWeb"/>
    <w:next w:val="Ttulo-RESUMOABSTREFAPEND"/>
    <w:qFormat/>
    <w:rsid w:val="00EE7A28"/>
    <w:pPr>
      <w:spacing w:before="0" w:beforeAutospacing="0" w:after="0" w:afterAutospacing="0"/>
      <w:jc w:val="both"/>
    </w:pPr>
    <w:rPr>
      <w:rFonts w:ascii="Arial" w:hAnsi="Arial" w:cs="Arial"/>
    </w:rPr>
  </w:style>
  <w:style w:type="paragraph" w:customStyle="1" w:styleId="EpgrafeTexto-FATEC">
    <w:name w:val="Epígrafe Texto - FATEC"/>
    <w:basedOn w:val="Recuodecorpodetexto3"/>
    <w:qFormat/>
    <w:rsid w:val="00E0592E"/>
    <w:pPr>
      <w:ind w:left="4536" w:firstLine="427"/>
      <w:jc w:val="both"/>
    </w:pPr>
    <w:rPr>
      <w:rFonts w:ascii="Arial" w:hAnsi="Arial" w:cs="Arial"/>
      <w:sz w:val="20"/>
      <w:szCs w:val="20"/>
    </w:rPr>
  </w:style>
  <w:style w:type="paragraph" w:customStyle="1" w:styleId="EpgrafeAutor-FATEC">
    <w:name w:val="Epígrafe Autor - FATEC"/>
    <w:basedOn w:val="Recuodecorpodetexto3"/>
    <w:qFormat/>
    <w:rsid w:val="00E0592E"/>
    <w:pPr>
      <w:ind w:left="4536"/>
      <w:jc w:val="right"/>
    </w:pPr>
    <w:rPr>
      <w:rFonts w:ascii="Arial" w:hAnsi="Arial" w:cs="Arial"/>
      <w:b/>
      <w:sz w:val="20"/>
      <w:szCs w:val="20"/>
    </w:rPr>
  </w:style>
  <w:style w:type="paragraph" w:customStyle="1" w:styleId="AgradecimentosTexto-FATEC">
    <w:name w:val="Agradecimentos Texto - FATEC"/>
    <w:basedOn w:val="Normal"/>
    <w:qFormat/>
    <w:rsid w:val="00E0592E"/>
    <w:pPr>
      <w:jc w:val="both"/>
    </w:pPr>
    <w:rPr>
      <w:rFonts w:ascii="Arial" w:hAnsi="Arial" w:cs="Arial"/>
    </w:rPr>
  </w:style>
  <w:style w:type="paragraph" w:customStyle="1" w:styleId="AgradecimentosAutor-FATEC">
    <w:name w:val="Agradecimentos Autor - FATEC"/>
    <w:basedOn w:val="Recuodecorpodetexto3"/>
    <w:qFormat/>
    <w:rsid w:val="00E0592E"/>
    <w:pPr>
      <w:ind w:left="4536"/>
      <w:jc w:val="right"/>
    </w:pPr>
    <w:rPr>
      <w:rFonts w:ascii="Arial" w:hAnsi="Arial" w:cs="Arial"/>
      <w:b/>
      <w:sz w:val="24"/>
      <w:szCs w:val="24"/>
    </w:rPr>
  </w:style>
  <w:style w:type="paragraph" w:customStyle="1" w:styleId="CaixadeTextoObservaes">
    <w:name w:val="Caixa de Texto Observações"/>
    <w:basedOn w:val="Normal"/>
    <w:qFormat/>
    <w:rsid w:val="00861E0C"/>
    <w:pPr>
      <w:jc w:val="center"/>
    </w:pPr>
    <w:rPr>
      <w:rFonts w:ascii="Arial" w:hAnsi="Arial"/>
      <w:color w:val="FF0000"/>
    </w:rPr>
  </w:style>
  <w:style w:type="table" w:customStyle="1" w:styleId="TableGrid">
    <w:name w:val="TableGrid"/>
    <w:rsid w:val="00F86B62"/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dicedeilustraes">
    <w:name w:val="table of figures"/>
    <w:aliases w:val="Índice de ilustrações - FATEC"/>
    <w:basedOn w:val="Normal"/>
    <w:next w:val="Normal"/>
    <w:uiPriority w:val="99"/>
    <w:unhideWhenUsed/>
    <w:rsid w:val="00D53792"/>
    <w:pPr>
      <w:spacing w:line="360" w:lineRule="auto"/>
    </w:pPr>
    <w:rPr>
      <w:rFonts w:ascii="Arial" w:hAnsi="Arial"/>
    </w:rPr>
  </w:style>
  <w:style w:type="paragraph" w:customStyle="1" w:styleId="ListadeIlustraes">
    <w:name w:val="Lista de Ilustrações"/>
    <w:basedOn w:val="ndicedeilustraes"/>
    <w:autoRedefine/>
    <w:qFormat/>
    <w:rsid w:val="00F35E48"/>
    <w:pPr>
      <w:tabs>
        <w:tab w:val="right" w:leader="dot" w:pos="9062"/>
      </w:tabs>
    </w:pPr>
    <w:rPr>
      <w:noProof/>
    </w:rPr>
  </w:style>
  <w:style w:type="paragraph" w:customStyle="1" w:styleId="ListadeSiglaseSmbolos">
    <w:name w:val="Lista de Siglas e Símbolos"/>
    <w:basedOn w:val="Corpodetexto2"/>
    <w:qFormat/>
    <w:rsid w:val="00413F55"/>
    <w:pPr>
      <w:spacing w:after="0" w:line="360" w:lineRule="auto"/>
    </w:pPr>
    <w:rPr>
      <w:rFonts w:ascii="Arial" w:hAnsi="Arial" w:cs="Arial"/>
      <w:b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28C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ar-SA"/>
    </w:rPr>
  </w:style>
  <w:style w:type="character" w:styleId="HiperlinkVisitado">
    <w:name w:val="FollowedHyperlink"/>
    <w:basedOn w:val="Fontepargpadro"/>
    <w:uiPriority w:val="99"/>
    <w:semiHidden/>
    <w:unhideWhenUsed/>
    <w:rsid w:val="004C453B"/>
    <w:rPr>
      <w:color w:val="954F72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347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23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3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92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1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46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31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wnloads\template-monorafia-02abril24-com-estilo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e353e92-92f3-44c9-9581-cca572c7ce8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5016A8F703884D9609384DF312AA54" ma:contentTypeVersion="18" ma:contentTypeDescription="Create a new document." ma:contentTypeScope="" ma:versionID="93d902ebb91342aae9a9af735b47cafe">
  <xsd:schema xmlns:xsd="http://www.w3.org/2001/XMLSchema" xmlns:xs="http://www.w3.org/2001/XMLSchema" xmlns:p="http://schemas.microsoft.com/office/2006/metadata/properties" xmlns:ns3="011cce0a-f3ec-4cf7-b2fc-12cedbd348a2" xmlns:ns4="4e353e92-92f3-44c9-9581-cca572c7ce89" targetNamespace="http://schemas.microsoft.com/office/2006/metadata/properties" ma:root="true" ma:fieldsID="c49116e8629a711e0441ceebd4ddf5c4" ns3:_="" ns4:_="">
    <xsd:import namespace="011cce0a-f3ec-4cf7-b2fc-12cedbd348a2"/>
    <xsd:import namespace="4e353e92-92f3-44c9-9581-cca572c7ce8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MediaServiceSearchProperties" minOccurs="0"/>
                <xsd:element ref="ns4:_activity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1cce0a-f3ec-4cf7-b2fc-12cedbd348a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353e92-92f3-44c9-9581-cca572c7ce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07187-20E7-47FD-B5C4-8CCA2ED3B1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489EB3C-CC50-45EF-867F-0A64F0D02F72}">
  <ds:schemaRefs>
    <ds:schemaRef ds:uri="http://schemas.microsoft.com/office/2006/metadata/properties"/>
    <ds:schemaRef ds:uri="http://schemas.microsoft.com/office/infopath/2007/PartnerControls"/>
    <ds:schemaRef ds:uri="4e353e92-92f3-44c9-9581-cca572c7ce89"/>
  </ds:schemaRefs>
</ds:datastoreItem>
</file>

<file path=customXml/itemProps3.xml><?xml version="1.0" encoding="utf-8"?>
<ds:datastoreItem xmlns:ds="http://schemas.openxmlformats.org/officeDocument/2006/customXml" ds:itemID="{9D8C427F-018D-4EF9-B3EE-27D3269D27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1cce0a-f3ec-4cf7-b2fc-12cedbd348a2"/>
    <ds:schemaRef ds:uri="4e353e92-92f3-44c9-9581-cca572c7ce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13A5662-96E9-4D8A-8C6E-9449458723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template-monorafia-02abril24-com-estilos</Template>
  <TotalTime>2</TotalTime>
  <Pages>14</Pages>
  <Words>1715</Words>
  <Characters>9776</Characters>
  <Application>Microsoft Office Word</Application>
  <DocSecurity>0</DocSecurity>
  <Lines>81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TRABALHOS ACADÊMICOS: NORMAS DA ABNT</vt:lpstr>
      <vt:lpstr>TRABALHOS ACADÊMICOS: NORMAS DA ABNT</vt:lpstr>
    </vt:vector>
  </TitlesOfParts>
  <Company>biblioteca/ibilce/unesp</Company>
  <LinksUpToDate>false</LinksUpToDate>
  <CharactersWithSpaces>11469</CharactersWithSpaces>
  <SharedDoc>false</SharedDoc>
  <HLinks>
    <vt:vector size="6" baseType="variant">
      <vt:variant>
        <vt:i4>6619153</vt:i4>
      </vt:variant>
      <vt:variant>
        <vt:i4>0</vt:i4>
      </vt:variant>
      <vt:variant>
        <vt:i4>0</vt:i4>
      </vt:variant>
      <vt:variant>
        <vt:i4>5</vt:i4>
      </vt:variant>
      <vt:variant>
        <vt:lpwstr>mailto:luciane@ibilce.unesp.br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TRABALHOS ACADÊMICOS: NORMAS DA ABNT</dc:title>
  <dc:subject/>
  <dc:creator>Usuario</dc:creator>
  <cp:keywords/>
  <cp:lastModifiedBy>MATHEUS Gabriel</cp:lastModifiedBy>
  <cp:revision>2</cp:revision>
  <cp:lastPrinted>2018-04-17T18:55:00Z</cp:lastPrinted>
  <dcterms:created xsi:type="dcterms:W3CDTF">2026-06-16T23:08:00Z</dcterms:created>
  <dcterms:modified xsi:type="dcterms:W3CDTF">2026-06-16T23:08:00Z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0x010100FA5016A8F703884D9609384DF312AA54</vt:lpwstr>
  </property>
</Properties>
</file>